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BC722F" w14:textId="5E16C52E" w:rsidR="006B2237" w:rsidRDefault="001A4DA7" w:rsidP="000241A7">
      <w:pPr>
        <w:tabs>
          <w:tab w:val="left" w:pos="3210"/>
        </w:tabs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517440" behindDoc="0" locked="1" layoutInCell="1" allowOverlap="1" wp14:anchorId="2D46BC80" wp14:editId="0E2933FA">
                <wp:simplePos x="0" y="0"/>
                <wp:positionH relativeFrom="margin">
                  <wp:posOffset>0</wp:posOffset>
                </wp:positionH>
                <wp:positionV relativeFrom="page">
                  <wp:posOffset>1527810</wp:posOffset>
                </wp:positionV>
                <wp:extent cx="3526790" cy="2336800"/>
                <wp:effectExtent l="0" t="0" r="29210" b="2540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6790" cy="2336800"/>
                        </a:xfrm>
                        <a:prstGeom prst="rect">
                          <a:avLst/>
                        </a:prstGeom>
                        <a:ln>
                          <a:solidFill>
                            <a:srgbClr val="0B2852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33981" w14:textId="77777777" w:rsidR="004D11B5" w:rsidRPr="00D5738E" w:rsidRDefault="004D11B5">
                            <w:pPr>
                              <w:rPr>
                                <w:rFonts w:ascii="Century Gothic" w:hAnsi="Century Gothic"/>
                                <w:b/>
                                <w:color w:val="003300"/>
                                <w:sz w:val="20"/>
                              </w:rPr>
                            </w:pPr>
                            <w:r w:rsidRPr="00D5738E">
                              <w:rPr>
                                <w:rFonts w:ascii="Century Gothic" w:hAnsi="Century Gothic"/>
                                <w:b/>
                                <w:color w:val="003300"/>
                                <w:sz w:val="20"/>
                              </w:rPr>
                              <w:t>Contact Information</w:t>
                            </w:r>
                          </w:p>
                          <w:p w14:paraId="5371B40C" w14:textId="77777777" w:rsidR="004D11B5" w:rsidRPr="00D5738E" w:rsidRDefault="004D11B5" w:rsidP="002875F9">
                            <w:pPr>
                              <w:rPr>
                                <w:rFonts w:ascii="Century Gothic" w:hAnsi="Century Gothic"/>
                                <w:color w:val="003300"/>
                                <w:sz w:val="18"/>
                                <w:lang w:val="en-US"/>
                              </w:rPr>
                            </w:pPr>
                            <w:r w:rsidRPr="001629CA">
                              <w:rPr>
                                <w:rFonts w:ascii="Century Gothic" w:hAnsi="Century Gothic"/>
                                <w:b/>
                                <w:color w:val="003300"/>
                                <w:sz w:val="18"/>
                                <w:lang w:val="en-US"/>
                              </w:rPr>
                              <w:t>Dr. Jason Shack</w:t>
                            </w:r>
                            <w:r w:rsidRPr="00D5738E">
                              <w:rPr>
                                <w:rFonts w:ascii="Century Gothic" w:hAnsi="Century Gothic"/>
                                <w:color w:val="003300"/>
                                <w:sz w:val="18"/>
                                <w:lang w:val="en-US"/>
                              </w:rPr>
                              <w:t>, Assistant Dean, Learner Affairs</w:t>
                            </w:r>
                          </w:p>
                          <w:p w14:paraId="4C151450" w14:textId="77777777" w:rsidR="004D11B5" w:rsidRPr="00D5738E" w:rsidRDefault="004D11B5" w:rsidP="002875F9">
                            <w:pPr>
                              <w:rPr>
                                <w:rFonts w:ascii="Century Gothic" w:hAnsi="Century Gothic"/>
                                <w:color w:val="003300"/>
                                <w:sz w:val="18"/>
                                <w:lang w:val="en-US"/>
                              </w:rPr>
                            </w:pPr>
                            <w:r w:rsidRPr="00D5738E">
                              <w:rPr>
                                <w:rFonts w:ascii="Century Gothic" w:hAnsi="Century Gothic"/>
                                <w:color w:val="003300"/>
                                <w:sz w:val="18"/>
                                <w:lang w:val="en-US"/>
                              </w:rPr>
                              <w:t xml:space="preserve">Email: </w:t>
                            </w:r>
                            <w:hyperlink r:id="rId9" w:history="1">
                              <w:r w:rsidRPr="00D5738E">
                                <w:rPr>
                                  <w:rStyle w:val="Hyperlink"/>
                                  <w:rFonts w:ascii="Century Gothic" w:hAnsi="Century Gothic"/>
                                  <w:sz w:val="18"/>
                                  <w:lang w:val="en-US"/>
                                </w:rPr>
                                <w:t>jshack@nosm.ca</w:t>
                              </w:r>
                            </w:hyperlink>
                            <w:r w:rsidRPr="00D5738E">
                              <w:rPr>
                                <w:rFonts w:ascii="Century Gothic" w:hAnsi="Century Gothic"/>
                                <w:color w:val="00330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5FB926BD" w14:textId="77777777" w:rsidR="004D11B5" w:rsidRPr="00D5738E" w:rsidRDefault="004D11B5">
                            <w:pPr>
                              <w:rPr>
                                <w:rFonts w:ascii="Century Gothic" w:hAnsi="Century Gothic"/>
                                <w:color w:val="003300"/>
                                <w:sz w:val="18"/>
                                <w:u w:val="single"/>
                              </w:rPr>
                            </w:pPr>
                            <w:r w:rsidRPr="001629CA">
                              <w:rPr>
                                <w:rFonts w:ascii="Century Gothic" w:hAnsi="Century Gothic"/>
                                <w:b/>
                                <w:color w:val="003300"/>
                                <w:sz w:val="18"/>
                                <w:u w:val="single"/>
                              </w:rPr>
                              <w:t>Learner Affairs Offices</w:t>
                            </w:r>
                            <w:r w:rsidRPr="00D5738E">
                              <w:rPr>
                                <w:rFonts w:ascii="Century Gothic" w:hAnsi="Century Gothic"/>
                                <w:color w:val="003300"/>
                                <w:sz w:val="18"/>
                                <w:u w:val="single"/>
                              </w:rPr>
                              <w:t>:</w:t>
                            </w:r>
                          </w:p>
                          <w:p w14:paraId="5D100D28" w14:textId="77777777" w:rsidR="004D11B5" w:rsidRPr="00D5738E" w:rsidRDefault="004D11B5">
                            <w:pPr>
                              <w:rPr>
                                <w:rFonts w:ascii="Century Gothic" w:hAnsi="Century Gothic"/>
                                <w:color w:val="003300"/>
                                <w:sz w:val="18"/>
                              </w:rPr>
                            </w:pPr>
                            <w:r w:rsidRPr="00D5738E">
                              <w:rPr>
                                <w:rFonts w:ascii="Century Gothic" w:hAnsi="Century Gothic"/>
                                <w:color w:val="003300"/>
                                <w:sz w:val="18"/>
                              </w:rPr>
                              <w:t xml:space="preserve">NOSM </w:t>
                            </w:r>
                            <w:proofErr w:type="spellStart"/>
                            <w:r w:rsidRPr="00D5738E">
                              <w:rPr>
                                <w:rFonts w:ascii="Century Gothic" w:hAnsi="Century Gothic"/>
                                <w:color w:val="003300"/>
                                <w:sz w:val="18"/>
                              </w:rPr>
                              <w:t>Lakehead</w:t>
                            </w:r>
                            <w:proofErr w:type="spellEnd"/>
                            <w:r w:rsidRPr="00D5738E">
                              <w:rPr>
                                <w:rFonts w:ascii="Century Gothic" w:hAnsi="Century Gothic"/>
                                <w:color w:val="003300"/>
                                <w:sz w:val="18"/>
                              </w:rPr>
                              <w:t xml:space="preserve"> (Thunder Bay), Room 2001 MS </w:t>
                            </w:r>
                          </w:p>
                          <w:p w14:paraId="4BD591F8" w14:textId="77777777" w:rsidR="004D11B5" w:rsidRPr="00D5738E" w:rsidRDefault="004D11B5">
                            <w:pPr>
                              <w:rPr>
                                <w:rFonts w:ascii="Century Gothic" w:hAnsi="Century Gothic"/>
                                <w:color w:val="003300"/>
                                <w:sz w:val="18"/>
                              </w:rPr>
                            </w:pPr>
                            <w:r w:rsidRPr="00D5738E">
                              <w:rPr>
                                <w:rFonts w:ascii="Century Gothic" w:hAnsi="Century Gothic"/>
                                <w:color w:val="003300"/>
                                <w:sz w:val="18"/>
                              </w:rPr>
                              <w:t>NOSM Laurentian (Sudbury), Room 100A HSERC</w:t>
                            </w:r>
                          </w:p>
                          <w:p w14:paraId="5B4DBA26" w14:textId="77777777" w:rsidR="004D11B5" w:rsidRPr="00D5738E" w:rsidRDefault="004D11B5">
                            <w:pPr>
                              <w:rPr>
                                <w:rFonts w:ascii="Century Gothic" w:hAnsi="Century Gothic"/>
                                <w:color w:val="003300"/>
                                <w:sz w:val="18"/>
                              </w:rPr>
                            </w:pPr>
                            <w:r w:rsidRPr="00D5738E">
                              <w:rPr>
                                <w:rFonts w:ascii="Century Gothic" w:hAnsi="Century Gothic"/>
                                <w:color w:val="003300"/>
                                <w:sz w:val="18"/>
                              </w:rPr>
                              <w:t xml:space="preserve">Email: </w:t>
                            </w:r>
                            <w:hyperlink r:id="rId10" w:history="1">
                              <w:r w:rsidRPr="00D5738E">
                                <w:rPr>
                                  <w:rStyle w:val="Hyperlink"/>
                                  <w:rFonts w:ascii="Century Gothic" w:hAnsi="Century Gothic"/>
                                  <w:sz w:val="18"/>
                                </w:rPr>
                                <w:t>learneraffairs@nosm.ca</w:t>
                              </w:r>
                            </w:hyperlink>
                          </w:p>
                          <w:p w14:paraId="4FEB2297" w14:textId="77777777" w:rsidR="004D11B5" w:rsidRPr="001629CA" w:rsidRDefault="004D11B5">
                            <w:pPr>
                              <w:rPr>
                                <w:rFonts w:ascii="Century Gothic" w:hAnsi="Century Gothic"/>
                                <w:b/>
                                <w:color w:val="003300"/>
                                <w:sz w:val="18"/>
                                <w:u w:val="single"/>
                              </w:rPr>
                            </w:pPr>
                            <w:r w:rsidRPr="001629CA">
                              <w:rPr>
                                <w:rFonts w:ascii="Century Gothic" w:hAnsi="Century Gothic"/>
                                <w:b/>
                                <w:color w:val="003300"/>
                                <w:sz w:val="18"/>
                                <w:u w:val="single"/>
                              </w:rPr>
                              <w:t>Student Wellness Committee Chair:</w:t>
                            </w:r>
                          </w:p>
                          <w:p w14:paraId="0A9ACC15" w14:textId="77777777" w:rsidR="004D11B5" w:rsidRPr="00D5738E" w:rsidRDefault="004D11B5">
                            <w:pPr>
                              <w:rPr>
                                <w:sz w:val="20"/>
                              </w:rPr>
                            </w:pPr>
                            <w:r w:rsidRPr="001629CA">
                              <w:rPr>
                                <w:rFonts w:ascii="Century Gothic" w:hAnsi="Century Gothic"/>
                                <w:b/>
                                <w:color w:val="003300"/>
                                <w:sz w:val="18"/>
                              </w:rPr>
                              <w:t>Olivia Christie</w:t>
                            </w:r>
                            <w:r w:rsidRPr="00D5738E">
                              <w:rPr>
                                <w:rFonts w:ascii="Century Gothic" w:hAnsi="Century Gothic"/>
                                <w:color w:val="003300"/>
                                <w:sz w:val="18"/>
                              </w:rPr>
                              <w:t>, ochristie@nosm.ca</w:t>
                            </w:r>
                            <w:r w:rsidRPr="00D5738E">
                              <w:rPr>
                                <w:rFonts w:ascii="Century Gothic" w:hAnsi="Century Gothic"/>
                                <w:color w:val="003300"/>
                                <w:sz w:val="20"/>
                              </w:rPr>
                              <w:br/>
                            </w:r>
                            <w:r w:rsidRPr="00D5738E">
                              <w:rPr>
                                <w:rFonts w:ascii="Century Gothic" w:hAnsi="Century Gothic"/>
                                <w:color w:val="003300"/>
                                <w:sz w:val="20"/>
                              </w:rPr>
                              <w:br/>
                              <w:t>Student Wellness Committee Contact:</w:t>
                            </w:r>
                            <w:r w:rsidRPr="00D5738E">
                              <w:rPr>
                                <w:sz w:val="20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0;margin-top:120.3pt;width:277.7pt;height:184pt;z-index:251517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" fillcolor="white [3201]" strokecolor="#0b2852" strokeweight="1pt">
                <v:textbox>
                  <w:txbxContent>
                    <w:p w14:paraId="04733981" w14:textId="77777777" w:rsidR="004D11B5" w:rsidRPr="00D5738E" w:rsidRDefault="004D11B5">
                      <w:pPr>
                        <w:rPr>
                          <w:rFonts w:ascii="Century Gothic" w:hAnsi="Century Gothic"/>
                          <w:b/>
                          <w:color w:val="003300"/>
                          <w:sz w:val="20"/>
                        </w:rPr>
                      </w:pPr>
                      <w:r w:rsidRPr="00D5738E">
                        <w:rPr>
                          <w:rFonts w:ascii="Century Gothic" w:hAnsi="Century Gothic"/>
                          <w:b/>
                          <w:color w:val="003300"/>
                          <w:sz w:val="20"/>
                        </w:rPr>
                        <w:t>Contact Information</w:t>
                      </w:r>
                    </w:p>
                    <w:p w14:paraId="5371B40C" w14:textId="77777777" w:rsidR="004D11B5" w:rsidRPr="00D5738E" w:rsidRDefault="004D11B5" w:rsidP="002875F9">
                      <w:pPr>
                        <w:rPr>
                          <w:rFonts w:ascii="Century Gothic" w:hAnsi="Century Gothic"/>
                          <w:color w:val="003300"/>
                          <w:sz w:val="18"/>
                          <w:lang w:val="en-US"/>
                        </w:rPr>
                      </w:pPr>
                      <w:r w:rsidRPr="001629CA">
                        <w:rPr>
                          <w:rFonts w:ascii="Century Gothic" w:hAnsi="Century Gothic"/>
                          <w:b/>
                          <w:color w:val="003300"/>
                          <w:sz w:val="18"/>
                          <w:lang w:val="en-US"/>
                        </w:rPr>
                        <w:t>Dr. Jason Shack</w:t>
                      </w:r>
                      <w:r w:rsidRPr="00D5738E">
                        <w:rPr>
                          <w:rFonts w:ascii="Century Gothic" w:hAnsi="Century Gothic"/>
                          <w:color w:val="003300"/>
                          <w:sz w:val="18"/>
                          <w:lang w:val="en-US"/>
                        </w:rPr>
                        <w:t>, Assistant Dean, Learner Affairs</w:t>
                      </w:r>
                    </w:p>
                    <w:p w14:paraId="4C151450" w14:textId="77777777" w:rsidR="004D11B5" w:rsidRPr="00D5738E" w:rsidRDefault="004D11B5" w:rsidP="002875F9">
                      <w:pPr>
                        <w:rPr>
                          <w:rFonts w:ascii="Century Gothic" w:hAnsi="Century Gothic"/>
                          <w:color w:val="003300"/>
                          <w:sz w:val="18"/>
                          <w:lang w:val="en-US"/>
                        </w:rPr>
                      </w:pPr>
                      <w:r w:rsidRPr="00D5738E">
                        <w:rPr>
                          <w:rFonts w:ascii="Century Gothic" w:hAnsi="Century Gothic"/>
                          <w:color w:val="003300"/>
                          <w:sz w:val="18"/>
                          <w:lang w:val="en-US"/>
                        </w:rPr>
                        <w:t xml:space="preserve">Email: </w:t>
                      </w:r>
                      <w:hyperlink r:id="rId11" w:history="1">
                        <w:r w:rsidRPr="00D5738E">
                          <w:rPr>
                            <w:rStyle w:val="Hyperlink"/>
                            <w:rFonts w:ascii="Century Gothic" w:hAnsi="Century Gothic"/>
                            <w:sz w:val="18"/>
                            <w:lang w:val="en-US"/>
                          </w:rPr>
                          <w:t>jshack@nosm.ca</w:t>
                        </w:r>
                      </w:hyperlink>
                      <w:r w:rsidRPr="00D5738E">
                        <w:rPr>
                          <w:rFonts w:ascii="Century Gothic" w:hAnsi="Century Gothic"/>
                          <w:color w:val="00330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5FB926BD" w14:textId="77777777" w:rsidR="004D11B5" w:rsidRPr="00D5738E" w:rsidRDefault="004D11B5">
                      <w:pPr>
                        <w:rPr>
                          <w:rFonts w:ascii="Century Gothic" w:hAnsi="Century Gothic"/>
                          <w:color w:val="003300"/>
                          <w:sz w:val="18"/>
                          <w:u w:val="single"/>
                        </w:rPr>
                      </w:pPr>
                      <w:r w:rsidRPr="001629CA">
                        <w:rPr>
                          <w:rFonts w:ascii="Century Gothic" w:hAnsi="Century Gothic"/>
                          <w:b/>
                          <w:color w:val="003300"/>
                          <w:sz w:val="18"/>
                          <w:u w:val="single"/>
                        </w:rPr>
                        <w:t>Learner Affairs Offices</w:t>
                      </w:r>
                      <w:r w:rsidRPr="00D5738E">
                        <w:rPr>
                          <w:rFonts w:ascii="Century Gothic" w:hAnsi="Century Gothic"/>
                          <w:color w:val="003300"/>
                          <w:sz w:val="18"/>
                          <w:u w:val="single"/>
                        </w:rPr>
                        <w:t>:</w:t>
                      </w:r>
                    </w:p>
                    <w:p w14:paraId="5D100D28" w14:textId="77777777" w:rsidR="004D11B5" w:rsidRPr="00D5738E" w:rsidRDefault="004D11B5">
                      <w:pPr>
                        <w:rPr>
                          <w:rFonts w:ascii="Century Gothic" w:hAnsi="Century Gothic"/>
                          <w:color w:val="003300"/>
                          <w:sz w:val="18"/>
                        </w:rPr>
                      </w:pPr>
                      <w:r w:rsidRPr="00D5738E">
                        <w:rPr>
                          <w:rFonts w:ascii="Century Gothic" w:hAnsi="Century Gothic"/>
                          <w:color w:val="003300"/>
                          <w:sz w:val="18"/>
                        </w:rPr>
                        <w:t xml:space="preserve">NOSM </w:t>
                      </w:r>
                      <w:proofErr w:type="spellStart"/>
                      <w:r w:rsidRPr="00D5738E">
                        <w:rPr>
                          <w:rFonts w:ascii="Century Gothic" w:hAnsi="Century Gothic"/>
                          <w:color w:val="003300"/>
                          <w:sz w:val="18"/>
                        </w:rPr>
                        <w:t>Lakehead</w:t>
                      </w:r>
                      <w:proofErr w:type="spellEnd"/>
                      <w:r w:rsidRPr="00D5738E">
                        <w:rPr>
                          <w:rFonts w:ascii="Century Gothic" w:hAnsi="Century Gothic"/>
                          <w:color w:val="003300"/>
                          <w:sz w:val="18"/>
                        </w:rPr>
                        <w:t xml:space="preserve"> (Thunder Bay), Room 2001 MS </w:t>
                      </w:r>
                    </w:p>
                    <w:p w14:paraId="4BD591F8" w14:textId="77777777" w:rsidR="004D11B5" w:rsidRPr="00D5738E" w:rsidRDefault="004D11B5">
                      <w:pPr>
                        <w:rPr>
                          <w:rFonts w:ascii="Century Gothic" w:hAnsi="Century Gothic"/>
                          <w:color w:val="003300"/>
                          <w:sz w:val="18"/>
                        </w:rPr>
                      </w:pPr>
                      <w:r w:rsidRPr="00D5738E">
                        <w:rPr>
                          <w:rFonts w:ascii="Century Gothic" w:hAnsi="Century Gothic"/>
                          <w:color w:val="003300"/>
                          <w:sz w:val="18"/>
                        </w:rPr>
                        <w:t>NOSM Laurentian (Sudbury), Room 100A HSERC</w:t>
                      </w:r>
                    </w:p>
                    <w:p w14:paraId="5B4DBA26" w14:textId="77777777" w:rsidR="004D11B5" w:rsidRPr="00D5738E" w:rsidRDefault="004D11B5">
                      <w:pPr>
                        <w:rPr>
                          <w:rFonts w:ascii="Century Gothic" w:hAnsi="Century Gothic"/>
                          <w:color w:val="003300"/>
                          <w:sz w:val="18"/>
                        </w:rPr>
                      </w:pPr>
                      <w:r w:rsidRPr="00D5738E">
                        <w:rPr>
                          <w:rFonts w:ascii="Century Gothic" w:hAnsi="Century Gothic"/>
                          <w:color w:val="003300"/>
                          <w:sz w:val="18"/>
                        </w:rPr>
                        <w:t xml:space="preserve">Email: </w:t>
                      </w:r>
                      <w:hyperlink r:id="rId12" w:history="1">
                        <w:r w:rsidRPr="00D5738E">
                          <w:rPr>
                            <w:rStyle w:val="Hyperlink"/>
                            <w:rFonts w:ascii="Century Gothic" w:hAnsi="Century Gothic"/>
                            <w:sz w:val="18"/>
                          </w:rPr>
                          <w:t>learneraffairs@nosm.ca</w:t>
                        </w:r>
                      </w:hyperlink>
                    </w:p>
                    <w:p w14:paraId="4FEB2297" w14:textId="77777777" w:rsidR="004D11B5" w:rsidRPr="001629CA" w:rsidRDefault="004D11B5">
                      <w:pPr>
                        <w:rPr>
                          <w:rFonts w:ascii="Century Gothic" w:hAnsi="Century Gothic"/>
                          <w:b/>
                          <w:color w:val="003300"/>
                          <w:sz w:val="18"/>
                          <w:u w:val="single"/>
                        </w:rPr>
                      </w:pPr>
                      <w:r w:rsidRPr="001629CA">
                        <w:rPr>
                          <w:rFonts w:ascii="Century Gothic" w:hAnsi="Century Gothic"/>
                          <w:b/>
                          <w:color w:val="003300"/>
                          <w:sz w:val="18"/>
                          <w:u w:val="single"/>
                        </w:rPr>
                        <w:t>Student Wellness Committee Chair:</w:t>
                      </w:r>
                    </w:p>
                    <w:p w14:paraId="0A9ACC15" w14:textId="77777777" w:rsidR="004D11B5" w:rsidRPr="00D5738E" w:rsidRDefault="004D11B5">
                      <w:pPr>
                        <w:rPr>
                          <w:sz w:val="20"/>
                        </w:rPr>
                      </w:pPr>
                      <w:r w:rsidRPr="001629CA">
                        <w:rPr>
                          <w:rFonts w:ascii="Century Gothic" w:hAnsi="Century Gothic"/>
                          <w:b/>
                          <w:color w:val="003300"/>
                          <w:sz w:val="18"/>
                        </w:rPr>
                        <w:t>Olivia Christie</w:t>
                      </w:r>
                      <w:r w:rsidRPr="00D5738E">
                        <w:rPr>
                          <w:rFonts w:ascii="Century Gothic" w:hAnsi="Century Gothic"/>
                          <w:color w:val="003300"/>
                          <w:sz w:val="18"/>
                        </w:rPr>
                        <w:t>, ochristie@nosm.ca</w:t>
                      </w:r>
                      <w:r w:rsidRPr="00D5738E">
                        <w:rPr>
                          <w:rFonts w:ascii="Century Gothic" w:hAnsi="Century Gothic"/>
                          <w:color w:val="003300"/>
                          <w:sz w:val="20"/>
                        </w:rPr>
                        <w:br/>
                      </w:r>
                      <w:r w:rsidRPr="00D5738E">
                        <w:rPr>
                          <w:rFonts w:ascii="Century Gothic" w:hAnsi="Century Gothic"/>
                          <w:color w:val="003300"/>
                          <w:sz w:val="20"/>
                        </w:rPr>
                        <w:br/>
                        <w:t>Student Wellness Committee Contact:</w:t>
                      </w:r>
                      <w:r w:rsidRPr="00D5738E">
                        <w:rPr>
                          <w:sz w:val="20"/>
                        </w:rPr>
                        <w:br/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 w:rsidR="000241A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09600" behindDoc="0" locked="1" layoutInCell="1" allowOverlap="1" wp14:anchorId="3EEF2E8A" wp14:editId="2C3AC7D8">
                <wp:simplePos x="0" y="0"/>
                <wp:positionH relativeFrom="margin">
                  <wp:posOffset>0</wp:posOffset>
                </wp:positionH>
                <wp:positionV relativeFrom="page">
                  <wp:posOffset>9300210</wp:posOffset>
                </wp:positionV>
                <wp:extent cx="6811010" cy="323215"/>
                <wp:effectExtent l="0" t="0" r="0" b="698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1010" cy="323215"/>
                        </a:xfrm>
                        <a:prstGeom prst="rect">
                          <a:avLst/>
                        </a:prstGeom>
                        <a:solidFill>
                          <a:srgbClr val="EDAC28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C6BE9" w14:textId="4703CCAF" w:rsidR="004D11B5" w:rsidRPr="000241A7" w:rsidRDefault="004D11B5">
                            <w:pPr>
                              <w:rPr>
                                <w:rFonts w:ascii="Century Gothic" w:hAnsi="Century Gothic"/>
                                <w:b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b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b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b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b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b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b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b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  <w:t>Northern Ontario School of Medicine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732.3pt;width:536.3pt;height:25.45pt;z-index:251609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" fillcolor="#edac28" stroked="f">
                <v:textbox>
                  <w:txbxContent>
                    <w:p w14:paraId="2CCC6BE9" w14:textId="4703CCAF" w:rsidR="004D11B5" w:rsidRPr="000241A7" w:rsidRDefault="004D11B5">
                      <w:pPr>
                        <w:rPr>
                          <w:rFonts w:ascii="Century Gothic" w:hAnsi="Century Gothic"/>
                          <w:b/>
                          <w:i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b/>
                          <w:i/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entury Gothic" w:hAnsi="Century Gothic"/>
                          <w:b/>
                          <w:i/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entury Gothic" w:hAnsi="Century Gothic"/>
                          <w:b/>
                          <w:i/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entury Gothic" w:hAnsi="Century Gothic"/>
                          <w:b/>
                          <w:i/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entury Gothic" w:hAnsi="Century Gothic"/>
                          <w:b/>
                          <w:i/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entury Gothic" w:hAnsi="Century Gothic"/>
                          <w:b/>
                          <w:i/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entury Gothic" w:hAnsi="Century Gothic"/>
                          <w:b/>
                          <w:i/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entury Gothic" w:hAnsi="Century Gothic"/>
                          <w:b/>
                          <w:i/>
                          <w:color w:val="FFFFFF" w:themeColor="background1"/>
                          <w:sz w:val="24"/>
                          <w:szCs w:val="24"/>
                        </w:rPr>
                        <w:tab/>
                        <w:t>Northern Ontario School of Medicine</w:t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 w:rsidR="001D638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31104" behindDoc="0" locked="1" layoutInCell="1" allowOverlap="1" wp14:anchorId="3F3CE160" wp14:editId="11B59386">
                <wp:simplePos x="0" y="0"/>
                <wp:positionH relativeFrom="margin">
                  <wp:posOffset>-114300</wp:posOffset>
                </wp:positionH>
                <wp:positionV relativeFrom="page">
                  <wp:posOffset>4156710</wp:posOffset>
                </wp:positionV>
                <wp:extent cx="3314700" cy="411480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11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FA7280" w14:textId="77777777" w:rsidR="004D11B5" w:rsidRPr="001629CA" w:rsidRDefault="004D11B5" w:rsidP="001629CA">
                            <w:pPr>
                              <w:spacing w:after="0" w:line="276" w:lineRule="auto"/>
                              <w:rPr>
                                <w:rFonts w:ascii="Century Gothic" w:hAnsi="Century Gothic"/>
                                <w:b/>
                              </w:rPr>
                            </w:pPr>
                            <w:r w:rsidRPr="001629CA">
                              <w:rPr>
                                <w:rFonts w:ascii="Century Gothic" w:hAnsi="Century Gothic"/>
                                <w:b/>
                              </w:rPr>
                              <w:t xml:space="preserve">Learner Affairs Officers: </w:t>
                            </w:r>
                          </w:p>
                          <w:p w14:paraId="2AC61D83" w14:textId="43E1D81A" w:rsidR="004D11B5" w:rsidRPr="001629CA" w:rsidRDefault="004D11B5" w:rsidP="001629CA">
                            <w:pPr>
                              <w:spacing w:after="0" w:line="276" w:lineRule="auto"/>
                              <w:rPr>
                                <w:rFonts w:ascii="Century Gothic" w:hAnsi="Century Gothic"/>
                              </w:rPr>
                            </w:pPr>
                            <w:r w:rsidRPr="001629CA">
                              <w:rPr>
                                <w:rFonts w:ascii="Century Gothic" w:hAnsi="Century Gothic"/>
                                <w:b/>
                              </w:rPr>
                              <w:t>Cathy Schroeder</w:t>
                            </w:r>
                            <w:r w:rsidRPr="001629CA">
                              <w:rPr>
                                <w:rFonts w:ascii="Century Gothic" w:hAnsi="Century Gothic"/>
                              </w:rPr>
                              <w:t xml:space="preserve">: </w:t>
                            </w:r>
                            <w:hyperlink r:id="rId13" w:history="1">
                              <w:r w:rsidRPr="001629CA">
                                <w:rPr>
                                  <w:rStyle w:val="Hyperlink"/>
                                  <w:rFonts w:ascii="Century Gothic" w:hAnsi="Century Gothic"/>
                                  <w:color w:val="auto"/>
                                </w:rPr>
                                <w:t>cathy.schroeder@nosm.ca</w:t>
                              </w:r>
                            </w:hyperlink>
                          </w:p>
                          <w:p w14:paraId="17750D16" w14:textId="79710B18" w:rsidR="004D11B5" w:rsidRPr="001629CA" w:rsidRDefault="004D11B5" w:rsidP="001629CA">
                            <w:pPr>
                              <w:spacing w:after="0" w:line="276" w:lineRule="auto"/>
                              <w:rPr>
                                <w:rFonts w:ascii="Century Gothic" w:hAnsi="Century Gothic"/>
                              </w:rPr>
                            </w:pPr>
                            <w:r w:rsidRPr="001629CA">
                              <w:rPr>
                                <w:rFonts w:ascii="Century Gothic" w:hAnsi="Century Gothic"/>
                                <w:b/>
                              </w:rPr>
                              <w:t xml:space="preserve">Laura </w:t>
                            </w:r>
                            <w:proofErr w:type="spellStart"/>
                            <w:r w:rsidRPr="001629CA">
                              <w:rPr>
                                <w:rFonts w:ascii="Century Gothic" w:hAnsi="Century Gothic"/>
                                <w:b/>
                              </w:rPr>
                              <w:t>Csontos</w:t>
                            </w:r>
                            <w:proofErr w:type="spellEnd"/>
                            <w:r w:rsidRPr="001629CA">
                              <w:rPr>
                                <w:rFonts w:ascii="Century Gothic" w:hAnsi="Century Gothic"/>
                              </w:rPr>
                              <w:t xml:space="preserve">: </w:t>
                            </w:r>
                            <w:hyperlink r:id="rId14" w:history="1">
                              <w:r w:rsidRPr="001629CA">
                                <w:rPr>
                                  <w:rStyle w:val="Hyperlink"/>
                                  <w:rFonts w:ascii="Century Gothic" w:hAnsi="Century Gothic"/>
                                  <w:color w:val="auto"/>
                                </w:rPr>
                                <w:t>laura.csontos@nosm.ca</w:t>
                              </w:r>
                            </w:hyperlink>
                          </w:p>
                          <w:p w14:paraId="1682BC46" w14:textId="1CE4821C" w:rsidR="004D11B5" w:rsidRPr="001629CA" w:rsidRDefault="004D11B5" w:rsidP="001629CA">
                            <w:pPr>
                              <w:spacing w:after="0" w:line="276" w:lineRule="auto"/>
                              <w:rPr>
                                <w:rFonts w:ascii="Century Gothic" w:hAnsi="Century Gothic"/>
                              </w:rPr>
                            </w:pPr>
                            <w:r w:rsidRPr="001629CA">
                              <w:rPr>
                                <w:rFonts w:ascii="Century Gothic" w:hAnsi="Century Gothic"/>
                                <w:b/>
                              </w:rPr>
                              <w:t xml:space="preserve">Sherry </w:t>
                            </w:r>
                            <w:proofErr w:type="spellStart"/>
                            <w:r w:rsidRPr="001629CA">
                              <w:rPr>
                                <w:rFonts w:ascii="Century Gothic" w:hAnsi="Century Gothic"/>
                                <w:b/>
                              </w:rPr>
                              <w:t>Mongeau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</w:rPr>
                              <w:t>:</w:t>
                            </w:r>
                            <w:r w:rsidRPr="001629CA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hyperlink r:id="rId15" w:history="1">
                              <w:r w:rsidRPr="001629CA">
                                <w:rPr>
                                  <w:rStyle w:val="Hyperlink"/>
                                  <w:rFonts w:ascii="Century Gothic" w:hAnsi="Century Gothic"/>
                                  <w:color w:val="auto"/>
                                </w:rPr>
                                <w:t>sherry.mongeau@nosm.ca</w:t>
                              </w:r>
                            </w:hyperlink>
                          </w:p>
                          <w:p w14:paraId="307D8E97" w14:textId="77777777" w:rsidR="004D11B5" w:rsidRPr="001629CA" w:rsidRDefault="004D11B5" w:rsidP="001629CA">
                            <w:pPr>
                              <w:spacing w:after="0" w:line="276" w:lineRule="auto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BD4036E" w14:textId="57A54EDD" w:rsidR="004D11B5" w:rsidRPr="001629CA" w:rsidRDefault="004D11B5" w:rsidP="0030271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</w:rPr>
                            </w:pPr>
                            <w:r w:rsidRPr="001629CA">
                              <w:rPr>
                                <w:rFonts w:ascii="Century Gothic" w:hAnsi="Century Gothic"/>
                              </w:rPr>
                              <w:t xml:space="preserve">Please follow this link for a list of available resources: </w:t>
                            </w:r>
                          </w:p>
                          <w:p w14:paraId="6F948539" w14:textId="77777777" w:rsidR="004D11B5" w:rsidRPr="001629CA" w:rsidRDefault="004D11B5" w:rsidP="0030271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hyperlink r:id="rId16" w:history="1">
                              <w:r w:rsidRPr="001629CA">
                                <w:rPr>
                                  <w:rStyle w:val="Hyperlink"/>
                                  <w:rFonts w:ascii="Century Gothic" w:hAnsi="Century Gothic"/>
                                  <w:color w:val="auto"/>
                                  <w:sz w:val="20"/>
                                </w:rPr>
                                <w:t>www.nosm.ca/education/learner_affa</w:t>
                              </w:r>
                              <w:r w:rsidRPr="001629CA">
                                <w:rPr>
                                  <w:rStyle w:val="Hyperlink"/>
                                  <w:rFonts w:ascii="Century Gothic" w:hAnsi="Century Gothic"/>
                                  <w:color w:val="auto"/>
                                  <w:sz w:val="20"/>
                                </w:rPr>
                                <w:t>i</w:t>
                              </w:r>
                              <w:r w:rsidRPr="001629CA">
                                <w:rPr>
                                  <w:rStyle w:val="Hyperlink"/>
                                  <w:rFonts w:ascii="Century Gothic" w:hAnsi="Century Gothic"/>
                                  <w:color w:val="auto"/>
                                  <w:sz w:val="20"/>
                                </w:rPr>
                                <w:t>rs/default.aspx?id=21813</w:t>
                              </w:r>
                            </w:hyperlink>
                          </w:p>
                          <w:p w14:paraId="2FC7DBFC" w14:textId="77777777" w:rsidR="004D11B5" w:rsidRPr="001629CA" w:rsidRDefault="004D11B5" w:rsidP="0030271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214F2B30" w14:textId="37D885D0" w:rsidR="004D11B5" w:rsidRPr="00D5738E" w:rsidRDefault="004D11B5" w:rsidP="00302715">
                            <w:pPr>
                              <w:pStyle w:val="NormalWeb"/>
                              <w:shd w:val="clear" w:color="auto" w:fill="FFFFFF"/>
                              <w:spacing w:line="312" w:lineRule="auto"/>
                              <w:rPr>
                                <w:rFonts w:ascii="Century Gothic" w:hAnsi="Century Gothic" w:cs="Tahoma"/>
                                <w:b/>
                                <w:bCs/>
                                <w:szCs w:val="20"/>
                              </w:rPr>
                            </w:pPr>
                            <w:r w:rsidRPr="00D5738E">
                              <w:rPr>
                                <w:rFonts w:ascii="Century Gothic" w:hAnsi="Century Gothic" w:cs="Tahoma"/>
                                <w:b/>
                                <w:bCs/>
                                <w:szCs w:val="20"/>
                              </w:rPr>
                              <w:t>Host Universities</w:t>
                            </w:r>
                          </w:p>
                          <w:p w14:paraId="7538A5B4" w14:textId="5EFD37B5" w:rsidR="004D11B5" w:rsidRPr="00D5738E" w:rsidRDefault="004D11B5" w:rsidP="00302715">
                            <w:pPr>
                              <w:pStyle w:val="NormalWeb"/>
                              <w:shd w:val="clear" w:color="auto" w:fill="FFFFFF"/>
                              <w:spacing w:line="312" w:lineRule="auto"/>
                              <w:rPr>
                                <w:rFonts w:ascii="Century Gothic" w:hAnsi="Century Gothic" w:cs="Tahom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5738E">
                              <w:rPr>
                                <w:rFonts w:ascii="Century Gothic" w:hAnsi="Century Gothic" w:cs="Tahoma"/>
                                <w:bCs/>
                                <w:sz w:val="22"/>
                                <w:szCs w:val="20"/>
                              </w:rPr>
                              <w:t>Lakehead</w:t>
                            </w:r>
                            <w:proofErr w:type="spellEnd"/>
                            <w:r w:rsidRPr="00D5738E">
                              <w:rPr>
                                <w:rFonts w:ascii="Century Gothic" w:hAnsi="Century Gothic" w:cs="Tahoma"/>
                                <w:bCs/>
                                <w:sz w:val="22"/>
                                <w:szCs w:val="20"/>
                              </w:rPr>
                              <w:t xml:space="preserve"> University Student Health &amp; Counseling</w:t>
                            </w:r>
                            <w:r>
                              <w:rPr>
                                <w:rFonts w:ascii="Century Gothic" w:hAnsi="Century Gothic" w:cs="Tahoma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D5738E">
                              <w:rPr>
                                <w:rFonts w:ascii="Century Gothic" w:hAnsi="Century Gothic" w:cs="Tahoma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D5738E">
                              <w:rPr>
                                <w:rFonts w:ascii="Century Gothic" w:hAnsi="Century Gothic" w:cs="Tahoma"/>
                                <w:sz w:val="20"/>
                                <w:szCs w:val="20"/>
                              </w:rPr>
                              <w:t>807)343</w:t>
                            </w:r>
                            <w:proofErr w:type="gramEnd"/>
                            <w:r w:rsidRPr="00D5738E">
                              <w:rPr>
                                <w:rFonts w:ascii="Century Gothic" w:hAnsi="Century Gothic" w:cs="Tahoma"/>
                                <w:sz w:val="20"/>
                                <w:szCs w:val="20"/>
                              </w:rPr>
                              <w:t>-8361</w:t>
                            </w:r>
                          </w:p>
                          <w:p w14:paraId="1939DF5B" w14:textId="77777777" w:rsidR="004D11B5" w:rsidRPr="00D5738E" w:rsidRDefault="004D11B5" w:rsidP="001629CA">
                            <w:pPr>
                              <w:pStyle w:val="NormalWeb"/>
                              <w:shd w:val="clear" w:color="auto" w:fill="FFFFFF"/>
                              <w:spacing w:after="120" w:line="276" w:lineRule="auto"/>
                              <w:rPr>
                                <w:rFonts w:ascii="Century Gothic" w:hAnsi="Century Gothic" w:cs="Tahoma"/>
                                <w:sz w:val="20"/>
                                <w:szCs w:val="20"/>
                              </w:rPr>
                            </w:pPr>
                            <w:hyperlink r:id="rId17" w:history="1">
                              <w:r w:rsidRPr="00D5738E">
                                <w:rPr>
                                  <w:rStyle w:val="Hyperlink"/>
                                  <w:rFonts w:ascii="Century Gothic" w:hAnsi="Century Gothic" w:cs="Tahoma"/>
                                  <w:color w:val="auto"/>
                                  <w:sz w:val="20"/>
                                  <w:szCs w:val="20"/>
                                </w:rPr>
                                <w:t>www.lakeheadu.ca/current-students/student-health-and-counselling-centre</w:t>
                              </w:r>
                            </w:hyperlink>
                            <w:r w:rsidRPr="00D5738E">
                              <w:rPr>
                                <w:rFonts w:ascii="Century Gothic" w:hAnsi="Century Gothic" w:cs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C3A6E5D" w14:textId="38FECCDD" w:rsidR="004D11B5" w:rsidRPr="00D5738E" w:rsidRDefault="004D11B5" w:rsidP="00302715">
                            <w:pPr>
                              <w:pStyle w:val="NormalWeb"/>
                              <w:shd w:val="clear" w:color="auto" w:fill="FFFFFF"/>
                              <w:spacing w:line="312" w:lineRule="auto"/>
                              <w:rPr>
                                <w:rFonts w:ascii="Century Gothic" w:hAnsi="Century Gothic" w:cs="Tahoma"/>
                                <w:sz w:val="22"/>
                                <w:szCs w:val="20"/>
                              </w:rPr>
                            </w:pPr>
                            <w:r w:rsidRPr="00D5738E">
                              <w:rPr>
                                <w:rFonts w:ascii="Century Gothic" w:hAnsi="Century Gothic" w:cs="Tahoma"/>
                                <w:sz w:val="22"/>
                                <w:szCs w:val="20"/>
                              </w:rPr>
                              <w:t>Laurentian Universi</w:t>
                            </w:r>
                            <w:r w:rsidR="000650EE">
                              <w:rPr>
                                <w:rFonts w:ascii="Century Gothic" w:hAnsi="Century Gothic" w:cs="Tahoma"/>
                                <w:sz w:val="22"/>
                                <w:szCs w:val="20"/>
                              </w:rPr>
                              <w:t>ty Counse</w:t>
                            </w:r>
                            <w:r w:rsidRPr="00D5738E">
                              <w:rPr>
                                <w:rFonts w:ascii="Century Gothic" w:hAnsi="Century Gothic" w:cs="Tahoma"/>
                                <w:sz w:val="22"/>
                                <w:szCs w:val="20"/>
                              </w:rPr>
                              <w:t>ling &amp; Support</w:t>
                            </w:r>
                          </w:p>
                          <w:p w14:paraId="48A8CA7D" w14:textId="77777777" w:rsidR="004D11B5" w:rsidRPr="00D5738E" w:rsidRDefault="004D11B5" w:rsidP="006B2237">
                            <w:pPr>
                              <w:spacing w:after="80"/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</w:pPr>
                            <w:r w:rsidRPr="00D5738E"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D5738E"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  <w:t>705)673</w:t>
                            </w:r>
                            <w:proofErr w:type="gramEnd"/>
                            <w:r w:rsidRPr="00D5738E"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  <w:t>-6506</w:t>
                            </w:r>
                            <w:bookmarkStart w:id="0" w:name="_GoBack"/>
                            <w:bookmarkEnd w:id="0"/>
                          </w:p>
                          <w:p w14:paraId="0E6CFC0C" w14:textId="77777777" w:rsidR="004D11B5" w:rsidRPr="00D5738E" w:rsidRDefault="004D11B5" w:rsidP="001629CA">
                            <w:pPr>
                              <w:spacing w:after="120"/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</w:pPr>
                            <w:hyperlink r:id="rId18" w:history="1">
                              <w:r w:rsidRPr="00D5738E">
                                <w:rPr>
                                  <w:rStyle w:val="Hyperlink"/>
                                  <w:rFonts w:ascii="Century Gothic" w:hAnsi="Century Gothic" w:cs="Tahoma"/>
                                  <w:color w:val="auto"/>
                                  <w:sz w:val="18"/>
                                  <w:szCs w:val="20"/>
                                </w:rPr>
                                <w:t>https://laurentian.ca/counselling-support</w:t>
                              </w:r>
                            </w:hyperlink>
                            <w:r w:rsidRPr="00D5738E"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  <w:t xml:space="preserve">  </w:t>
                            </w:r>
                          </w:p>
                          <w:p w14:paraId="6047C846" w14:textId="3CDB2050" w:rsidR="004D11B5" w:rsidRPr="00F00D13" w:rsidRDefault="004D11B5" w:rsidP="00556603">
                            <w:pPr>
                              <w:spacing w:after="80"/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</w:pPr>
                            <w:r w:rsidRPr="00D5738E">
                              <w:rPr>
                                <w:rFonts w:ascii="Century Gothic" w:hAnsi="Century Gothic" w:cs="Tahoma"/>
                                <w:szCs w:val="20"/>
                              </w:rPr>
                              <w:t>Laurentian University Health and Wellness</w:t>
                            </w:r>
                            <w:hyperlink r:id="rId19" w:history="1">
                              <w:r w:rsidRPr="00D5738E">
                                <w:rPr>
                                  <w:rFonts w:ascii="Century Gothic" w:hAnsi="Century Gothic" w:cs="Tahoma"/>
                                  <w:szCs w:val="20"/>
                                </w:rPr>
                                <w:br/>
                              </w:r>
                            </w:hyperlink>
                            <w:hyperlink r:id="rId20" w:history="1">
                              <w:r w:rsidRPr="00D5738E">
                                <w:rPr>
                                  <w:rStyle w:val="Hyperlink"/>
                                  <w:rFonts w:ascii="Century Gothic" w:hAnsi="Century Gothic" w:cs="Tahoma"/>
                                  <w:color w:val="auto"/>
                                  <w:sz w:val="18"/>
                                  <w:szCs w:val="20"/>
                                </w:rPr>
                                <w:t>www.laurentian.ca/health-wellness</w:t>
                              </w:r>
                            </w:hyperlink>
                            <w:r w:rsidRPr="00D5738E"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66476720" w14:textId="77777777" w:rsidR="004D11B5" w:rsidRPr="006B2237" w:rsidRDefault="004D11B5" w:rsidP="00556603">
                            <w:pPr>
                              <w:spacing w:after="80"/>
                              <w:rPr>
                                <w:rFonts w:ascii="Tahoma" w:hAnsi="Tahoma" w:cs="Tahoma"/>
                                <w:color w:val="555555"/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8.95pt;margin-top:327.3pt;width:261pt;height:324pt;z-index:25163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" filled="f" stroked="f">
                <v:textbox>
                  <w:txbxContent>
                    <w:p w14:paraId="67FA7280" w14:textId="77777777" w:rsidR="004D11B5" w:rsidRPr="001629CA" w:rsidRDefault="004D11B5" w:rsidP="001629CA">
                      <w:pPr>
                        <w:spacing w:after="0" w:line="276" w:lineRule="auto"/>
                        <w:rPr>
                          <w:rFonts w:ascii="Century Gothic" w:hAnsi="Century Gothic"/>
                          <w:b/>
                        </w:rPr>
                      </w:pPr>
                      <w:r w:rsidRPr="001629CA">
                        <w:rPr>
                          <w:rFonts w:ascii="Century Gothic" w:hAnsi="Century Gothic"/>
                          <w:b/>
                        </w:rPr>
                        <w:t xml:space="preserve">Learner Affairs Officers: </w:t>
                      </w:r>
                    </w:p>
                    <w:p w14:paraId="2AC61D83" w14:textId="43E1D81A" w:rsidR="004D11B5" w:rsidRPr="001629CA" w:rsidRDefault="004D11B5" w:rsidP="001629CA">
                      <w:pPr>
                        <w:spacing w:after="0" w:line="276" w:lineRule="auto"/>
                        <w:rPr>
                          <w:rFonts w:ascii="Century Gothic" w:hAnsi="Century Gothic"/>
                        </w:rPr>
                      </w:pPr>
                      <w:r w:rsidRPr="001629CA">
                        <w:rPr>
                          <w:rFonts w:ascii="Century Gothic" w:hAnsi="Century Gothic"/>
                          <w:b/>
                        </w:rPr>
                        <w:t>Cathy Schroeder</w:t>
                      </w:r>
                      <w:r w:rsidRPr="001629CA">
                        <w:rPr>
                          <w:rFonts w:ascii="Century Gothic" w:hAnsi="Century Gothic"/>
                        </w:rPr>
                        <w:t xml:space="preserve">: </w:t>
                      </w:r>
                      <w:hyperlink r:id="rId21" w:history="1">
                        <w:r w:rsidRPr="001629CA">
                          <w:rPr>
                            <w:rStyle w:val="Hyperlink"/>
                            <w:rFonts w:ascii="Century Gothic" w:hAnsi="Century Gothic"/>
                            <w:color w:val="auto"/>
                          </w:rPr>
                          <w:t>cathy.schroeder@nosm.ca</w:t>
                        </w:r>
                      </w:hyperlink>
                    </w:p>
                    <w:p w14:paraId="17750D16" w14:textId="79710B18" w:rsidR="004D11B5" w:rsidRPr="001629CA" w:rsidRDefault="004D11B5" w:rsidP="001629CA">
                      <w:pPr>
                        <w:spacing w:after="0" w:line="276" w:lineRule="auto"/>
                        <w:rPr>
                          <w:rFonts w:ascii="Century Gothic" w:hAnsi="Century Gothic"/>
                        </w:rPr>
                      </w:pPr>
                      <w:r w:rsidRPr="001629CA">
                        <w:rPr>
                          <w:rFonts w:ascii="Century Gothic" w:hAnsi="Century Gothic"/>
                          <w:b/>
                        </w:rPr>
                        <w:t xml:space="preserve">Laura </w:t>
                      </w:r>
                      <w:proofErr w:type="spellStart"/>
                      <w:r w:rsidRPr="001629CA">
                        <w:rPr>
                          <w:rFonts w:ascii="Century Gothic" w:hAnsi="Century Gothic"/>
                          <w:b/>
                        </w:rPr>
                        <w:t>Csontos</w:t>
                      </w:r>
                      <w:proofErr w:type="spellEnd"/>
                      <w:r w:rsidRPr="001629CA">
                        <w:rPr>
                          <w:rFonts w:ascii="Century Gothic" w:hAnsi="Century Gothic"/>
                        </w:rPr>
                        <w:t xml:space="preserve">: </w:t>
                      </w:r>
                      <w:hyperlink r:id="rId22" w:history="1">
                        <w:r w:rsidRPr="001629CA">
                          <w:rPr>
                            <w:rStyle w:val="Hyperlink"/>
                            <w:rFonts w:ascii="Century Gothic" w:hAnsi="Century Gothic"/>
                            <w:color w:val="auto"/>
                          </w:rPr>
                          <w:t>laura.csontos@nosm.ca</w:t>
                        </w:r>
                      </w:hyperlink>
                    </w:p>
                    <w:p w14:paraId="1682BC46" w14:textId="1CE4821C" w:rsidR="004D11B5" w:rsidRPr="001629CA" w:rsidRDefault="004D11B5" w:rsidP="001629CA">
                      <w:pPr>
                        <w:spacing w:after="0" w:line="276" w:lineRule="auto"/>
                        <w:rPr>
                          <w:rFonts w:ascii="Century Gothic" w:hAnsi="Century Gothic"/>
                        </w:rPr>
                      </w:pPr>
                      <w:r w:rsidRPr="001629CA">
                        <w:rPr>
                          <w:rFonts w:ascii="Century Gothic" w:hAnsi="Century Gothic"/>
                          <w:b/>
                        </w:rPr>
                        <w:t xml:space="preserve">Sherry </w:t>
                      </w:r>
                      <w:proofErr w:type="spellStart"/>
                      <w:r w:rsidRPr="001629CA">
                        <w:rPr>
                          <w:rFonts w:ascii="Century Gothic" w:hAnsi="Century Gothic"/>
                          <w:b/>
                        </w:rPr>
                        <w:t>Mongeau</w:t>
                      </w:r>
                      <w:proofErr w:type="spellEnd"/>
                      <w:r>
                        <w:rPr>
                          <w:rFonts w:ascii="Century Gothic" w:hAnsi="Century Gothic"/>
                        </w:rPr>
                        <w:t>:</w:t>
                      </w:r>
                      <w:r w:rsidRPr="001629CA">
                        <w:rPr>
                          <w:rFonts w:ascii="Century Gothic" w:hAnsi="Century Gothic"/>
                        </w:rPr>
                        <w:t xml:space="preserve"> </w:t>
                      </w:r>
                      <w:hyperlink r:id="rId23" w:history="1">
                        <w:r w:rsidRPr="001629CA">
                          <w:rPr>
                            <w:rStyle w:val="Hyperlink"/>
                            <w:rFonts w:ascii="Century Gothic" w:hAnsi="Century Gothic"/>
                            <w:color w:val="auto"/>
                          </w:rPr>
                          <w:t>sherry.mongeau@nosm.ca</w:t>
                        </w:r>
                      </w:hyperlink>
                    </w:p>
                    <w:p w14:paraId="307D8E97" w14:textId="77777777" w:rsidR="004D11B5" w:rsidRPr="001629CA" w:rsidRDefault="004D11B5" w:rsidP="001629CA">
                      <w:pPr>
                        <w:spacing w:after="0" w:line="276" w:lineRule="auto"/>
                        <w:rPr>
                          <w:rFonts w:ascii="Century Gothic" w:hAnsi="Century Gothic"/>
                        </w:rPr>
                      </w:pPr>
                    </w:p>
                    <w:p w14:paraId="5BD4036E" w14:textId="57A54EDD" w:rsidR="004D11B5" w:rsidRPr="001629CA" w:rsidRDefault="004D11B5" w:rsidP="00302715">
                      <w:pPr>
                        <w:spacing w:after="0" w:line="240" w:lineRule="auto"/>
                        <w:rPr>
                          <w:rFonts w:ascii="Century Gothic" w:hAnsi="Century Gothic"/>
                        </w:rPr>
                      </w:pPr>
                      <w:r w:rsidRPr="001629CA">
                        <w:rPr>
                          <w:rFonts w:ascii="Century Gothic" w:hAnsi="Century Gothic"/>
                        </w:rPr>
                        <w:t xml:space="preserve">Please follow this link for a list of available resources: </w:t>
                      </w:r>
                    </w:p>
                    <w:p w14:paraId="6F948539" w14:textId="77777777" w:rsidR="004D11B5" w:rsidRPr="001629CA" w:rsidRDefault="004D11B5" w:rsidP="00302715">
                      <w:pPr>
                        <w:spacing w:after="0" w:line="240" w:lineRule="auto"/>
                        <w:rPr>
                          <w:rFonts w:ascii="Century Gothic" w:hAnsi="Century Gothic"/>
                          <w:sz w:val="20"/>
                        </w:rPr>
                      </w:pPr>
                      <w:hyperlink r:id="rId24" w:history="1">
                        <w:r w:rsidRPr="001629CA">
                          <w:rPr>
                            <w:rStyle w:val="Hyperlink"/>
                            <w:rFonts w:ascii="Century Gothic" w:hAnsi="Century Gothic"/>
                            <w:color w:val="auto"/>
                            <w:sz w:val="20"/>
                          </w:rPr>
                          <w:t>www.nosm.ca/education/learner_affa</w:t>
                        </w:r>
                        <w:r w:rsidRPr="001629CA">
                          <w:rPr>
                            <w:rStyle w:val="Hyperlink"/>
                            <w:rFonts w:ascii="Century Gothic" w:hAnsi="Century Gothic"/>
                            <w:color w:val="auto"/>
                            <w:sz w:val="20"/>
                          </w:rPr>
                          <w:t>i</w:t>
                        </w:r>
                        <w:r w:rsidRPr="001629CA">
                          <w:rPr>
                            <w:rStyle w:val="Hyperlink"/>
                            <w:rFonts w:ascii="Century Gothic" w:hAnsi="Century Gothic"/>
                            <w:color w:val="auto"/>
                            <w:sz w:val="20"/>
                          </w:rPr>
                          <w:t>rs/default.aspx?id=21813</w:t>
                        </w:r>
                      </w:hyperlink>
                    </w:p>
                    <w:p w14:paraId="2FC7DBFC" w14:textId="77777777" w:rsidR="004D11B5" w:rsidRPr="001629CA" w:rsidRDefault="004D11B5" w:rsidP="00302715">
                      <w:pPr>
                        <w:spacing w:after="0" w:line="240" w:lineRule="auto"/>
                        <w:rPr>
                          <w:rFonts w:ascii="Century Gothic" w:hAnsi="Century Gothic"/>
                        </w:rPr>
                      </w:pPr>
                    </w:p>
                    <w:p w14:paraId="214F2B30" w14:textId="37D885D0" w:rsidR="004D11B5" w:rsidRPr="00D5738E" w:rsidRDefault="004D11B5" w:rsidP="00302715">
                      <w:pPr>
                        <w:pStyle w:val="NormalWeb"/>
                        <w:shd w:val="clear" w:color="auto" w:fill="FFFFFF"/>
                        <w:spacing w:line="312" w:lineRule="auto"/>
                        <w:rPr>
                          <w:rFonts w:ascii="Century Gothic" w:hAnsi="Century Gothic" w:cs="Tahoma"/>
                          <w:b/>
                          <w:bCs/>
                          <w:szCs w:val="20"/>
                        </w:rPr>
                      </w:pPr>
                      <w:r w:rsidRPr="00D5738E">
                        <w:rPr>
                          <w:rFonts w:ascii="Century Gothic" w:hAnsi="Century Gothic" w:cs="Tahoma"/>
                          <w:b/>
                          <w:bCs/>
                          <w:szCs w:val="20"/>
                        </w:rPr>
                        <w:t>Host Universities</w:t>
                      </w:r>
                    </w:p>
                    <w:p w14:paraId="7538A5B4" w14:textId="5EFD37B5" w:rsidR="004D11B5" w:rsidRPr="00D5738E" w:rsidRDefault="004D11B5" w:rsidP="00302715">
                      <w:pPr>
                        <w:pStyle w:val="NormalWeb"/>
                        <w:shd w:val="clear" w:color="auto" w:fill="FFFFFF"/>
                        <w:spacing w:line="312" w:lineRule="auto"/>
                        <w:rPr>
                          <w:rFonts w:ascii="Century Gothic" w:hAnsi="Century Gothic" w:cs="Tahoma"/>
                          <w:sz w:val="20"/>
                          <w:szCs w:val="20"/>
                        </w:rPr>
                      </w:pPr>
                      <w:proofErr w:type="spellStart"/>
                      <w:r w:rsidRPr="00D5738E">
                        <w:rPr>
                          <w:rFonts w:ascii="Century Gothic" w:hAnsi="Century Gothic" w:cs="Tahoma"/>
                          <w:bCs/>
                          <w:sz w:val="22"/>
                          <w:szCs w:val="20"/>
                        </w:rPr>
                        <w:t>Lakehead</w:t>
                      </w:r>
                      <w:proofErr w:type="spellEnd"/>
                      <w:r w:rsidRPr="00D5738E">
                        <w:rPr>
                          <w:rFonts w:ascii="Century Gothic" w:hAnsi="Century Gothic" w:cs="Tahoma"/>
                          <w:bCs/>
                          <w:sz w:val="22"/>
                          <w:szCs w:val="20"/>
                        </w:rPr>
                        <w:t xml:space="preserve"> University Student Health &amp; Counseling</w:t>
                      </w:r>
                      <w:r>
                        <w:rPr>
                          <w:rFonts w:ascii="Century Gothic" w:hAnsi="Century Gothic" w:cs="Tahoma"/>
                          <w:sz w:val="22"/>
                          <w:szCs w:val="20"/>
                        </w:rPr>
                        <w:t xml:space="preserve"> </w:t>
                      </w:r>
                      <w:r w:rsidRPr="00D5738E">
                        <w:rPr>
                          <w:rFonts w:ascii="Century Gothic" w:hAnsi="Century Gothic" w:cs="Tahoma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Pr="00D5738E">
                        <w:rPr>
                          <w:rFonts w:ascii="Century Gothic" w:hAnsi="Century Gothic" w:cs="Tahoma"/>
                          <w:sz w:val="20"/>
                          <w:szCs w:val="20"/>
                        </w:rPr>
                        <w:t>807)343</w:t>
                      </w:r>
                      <w:proofErr w:type="gramEnd"/>
                      <w:r w:rsidRPr="00D5738E">
                        <w:rPr>
                          <w:rFonts w:ascii="Century Gothic" w:hAnsi="Century Gothic" w:cs="Tahoma"/>
                          <w:sz w:val="20"/>
                          <w:szCs w:val="20"/>
                        </w:rPr>
                        <w:t>-8361</w:t>
                      </w:r>
                    </w:p>
                    <w:p w14:paraId="1939DF5B" w14:textId="77777777" w:rsidR="004D11B5" w:rsidRPr="00D5738E" w:rsidRDefault="004D11B5" w:rsidP="001629CA">
                      <w:pPr>
                        <w:pStyle w:val="NormalWeb"/>
                        <w:shd w:val="clear" w:color="auto" w:fill="FFFFFF"/>
                        <w:spacing w:after="120" w:line="276" w:lineRule="auto"/>
                        <w:rPr>
                          <w:rFonts w:ascii="Century Gothic" w:hAnsi="Century Gothic" w:cs="Tahoma"/>
                          <w:sz w:val="20"/>
                          <w:szCs w:val="20"/>
                        </w:rPr>
                      </w:pPr>
                      <w:hyperlink r:id="rId25" w:history="1">
                        <w:r w:rsidRPr="00D5738E">
                          <w:rPr>
                            <w:rStyle w:val="Hyperlink"/>
                            <w:rFonts w:ascii="Century Gothic" w:hAnsi="Century Gothic" w:cs="Tahoma"/>
                            <w:color w:val="auto"/>
                            <w:sz w:val="20"/>
                            <w:szCs w:val="20"/>
                          </w:rPr>
                          <w:t>www.lakeheadu.ca/current-students/student-health-and-counselling-centre</w:t>
                        </w:r>
                      </w:hyperlink>
                      <w:r w:rsidRPr="00D5738E">
                        <w:rPr>
                          <w:rFonts w:ascii="Century Gothic" w:hAnsi="Century Gothic" w:cs="Tahom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C3A6E5D" w14:textId="38FECCDD" w:rsidR="004D11B5" w:rsidRPr="00D5738E" w:rsidRDefault="004D11B5" w:rsidP="00302715">
                      <w:pPr>
                        <w:pStyle w:val="NormalWeb"/>
                        <w:shd w:val="clear" w:color="auto" w:fill="FFFFFF"/>
                        <w:spacing w:line="312" w:lineRule="auto"/>
                        <w:rPr>
                          <w:rFonts w:ascii="Century Gothic" w:hAnsi="Century Gothic" w:cs="Tahoma"/>
                          <w:sz w:val="22"/>
                          <w:szCs w:val="20"/>
                        </w:rPr>
                      </w:pPr>
                      <w:r w:rsidRPr="00D5738E">
                        <w:rPr>
                          <w:rFonts w:ascii="Century Gothic" w:hAnsi="Century Gothic" w:cs="Tahoma"/>
                          <w:sz w:val="22"/>
                          <w:szCs w:val="20"/>
                        </w:rPr>
                        <w:t>Laurentian Universi</w:t>
                      </w:r>
                      <w:r w:rsidR="000650EE">
                        <w:rPr>
                          <w:rFonts w:ascii="Century Gothic" w:hAnsi="Century Gothic" w:cs="Tahoma"/>
                          <w:sz w:val="22"/>
                          <w:szCs w:val="20"/>
                        </w:rPr>
                        <w:t>ty Counse</w:t>
                      </w:r>
                      <w:r w:rsidRPr="00D5738E">
                        <w:rPr>
                          <w:rFonts w:ascii="Century Gothic" w:hAnsi="Century Gothic" w:cs="Tahoma"/>
                          <w:sz w:val="22"/>
                          <w:szCs w:val="20"/>
                        </w:rPr>
                        <w:t>ling &amp; Support</w:t>
                      </w:r>
                    </w:p>
                    <w:p w14:paraId="48A8CA7D" w14:textId="77777777" w:rsidR="004D11B5" w:rsidRPr="00D5738E" w:rsidRDefault="004D11B5" w:rsidP="006B2237">
                      <w:pPr>
                        <w:spacing w:after="80"/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</w:pPr>
                      <w:r w:rsidRPr="00D5738E"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  <w:t>(</w:t>
                      </w:r>
                      <w:proofErr w:type="gramStart"/>
                      <w:r w:rsidRPr="00D5738E"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  <w:t>705)673</w:t>
                      </w:r>
                      <w:proofErr w:type="gramEnd"/>
                      <w:r w:rsidRPr="00D5738E"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  <w:t>-6506</w:t>
                      </w:r>
                      <w:bookmarkStart w:id="1" w:name="_GoBack"/>
                      <w:bookmarkEnd w:id="1"/>
                    </w:p>
                    <w:p w14:paraId="0E6CFC0C" w14:textId="77777777" w:rsidR="004D11B5" w:rsidRPr="00D5738E" w:rsidRDefault="004D11B5" w:rsidP="001629CA">
                      <w:pPr>
                        <w:spacing w:after="120"/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</w:pPr>
                      <w:hyperlink r:id="rId26" w:history="1">
                        <w:r w:rsidRPr="00D5738E">
                          <w:rPr>
                            <w:rStyle w:val="Hyperlink"/>
                            <w:rFonts w:ascii="Century Gothic" w:hAnsi="Century Gothic" w:cs="Tahoma"/>
                            <w:color w:val="auto"/>
                            <w:sz w:val="18"/>
                            <w:szCs w:val="20"/>
                          </w:rPr>
                          <w:t>https://laurentian.ca/counselling-support</w:t>
                        </w:r>
                      </w:hyperlink>
                      <w:r w:rsidRPr="00D5738E"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  <w:t xml:space="preserve">  </w:t>
                      </w:r>
                    </w:p>
                    <w:p w14:paraId="6047C846" w14:textId="3CDB2050" w:rsidR="004D11B5" w:rsidRPr="00F00D13" w:rsidRDefault="004D11B5" w:rsidP="00556603">
                      <w:pPr>
                        <w:spacing w:after="80"/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</w:pPr>
                      <w:r w:rsidRPr="00D5738E">
                        <w:rPr>
                          <w:rFonts w:ascii="Century Gothic" w:hAnsi="Century Gothic" w:cs="Tahoma"/>
                          <w:szCs w:val="20"/>
                        </w:rPr>
                        <w:t>Laurentian University Health and Wellness</w:t>
                      </w:r>
                      <w:hyperlink r:id="rId27" w:history="1">
                        <w:r w:rsidRPr="00D5738E">
                          <w:rPr>
                            <w:rFonts w:ascii="Century Gothic" w:hAnsi="Century Gothic" w:cs="Tahoma"/>
                            <w:szCs w:val="20"/>
                          </w:rPr>
                          <w:br/>
                        </w:r>
                      </w:hyperlink>
                      <w:hyperlink r:id="rId28" w:history="1">
                        <w:r w:rsidRPr="00D5738E">
                          <w:rPr>
                            <w:rStyle w:val="Hyperlink"/>
                            <w:rFonts w:ascii="Century Gothic" w:hAnsi="Century Gothic" w:cs="Tahoma"/>
                            <w:color w:val="auto"/>
                            <w:sz w:val="18"/>
                            <w:szCs w:val="20"/>
                          </w:rPr>
                          <w:t>www.laurentian.ca/health-wellness</w:t>
                        </w:r>
                      </w:hyperlink>
                      <w:r w:rsidRPr="00D5738E"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66476720" w14:textId="77777777" w:rsidR="004D11B5" w:rsidRPr="006B2237" w:rsidRDefault="004D11B5" w:rsidP="00556603">
                      <w:pPr>
                        <w:spacing w:after="80"/>
                        <w:rPr>
                          <w:rFonts w:ascii="Tahoma" w:hAnsi="Tahoma" w:cs="Tahoma"/>
                          <w:color w:val="555555"/>
                          <w:sz w:val="18"/>
                          <w:szCs w:val="20"/>
                        </w:rPr>
                      </w:pP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 w:rsidR="00DF6228" w:rsidRPr="00DF6228">
        <w:t xml:space="preserve"> </w:t>
      </w:r>
      <w:r w:rsidR="003B2D0F">
        <w:rPr>
          <w:noProof/>
          <w:lang w:val="en-US"/>
        </w:rPr>
        <w:drawing>
          <wp:inline distT="0" distB="0" distL="0" distR="0" wp14:anchorId="1D35B731" wp14:editId="0168E8D7">
            <wp:extent cx="3227705" cy="1959588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025" cy="195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03E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579904" behindDoc="0" locked="1" layoutInCell="1" allowOverlap="1" wp14:anchorId="73D0D653" wp14:editId="1CF33DBB">
                <wp:simplePos x="0" y="0"/>
                <wp:positionH relativeFrom="margin">
                  <wp:posOffset>0</wp:posOffset>
                </wp:positionH>
                <wp:positionV relativeFrom="page">
                  <wp:posOffset>8271510</wp:posOffset>
                </wp:positionV>
                <wp:extent cx="2971800" cy="914400"/>
                <wp:effectExtent l="0" t="0" r="25400" b="254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9144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FAC190" w14:textId="51BA3FD3" w:rsidR="004D11B5" w:rsidRDefault="004D11B5" w:rsidP="004503EB">
                            <w:r>
                              <w:t xml:space="preserve">Need urgent support?   </w:t>
                            </w:r>
                            <w:hyperlink r:id="rId30" w:history="1">
                              <w:r w:rsidRPr="00C73EF7">
                                <w:rPr>
                                  <w:rStyle w:val="Hyperlink"/>
                                </w:rPr>
                                <w:t>http://nosm.ca</w:t>
                              </w:r>
                            </w:hyperlink>
                            <w:r>
                              <w:t xml:space="preserve"> and click:</w:t>
                            </w:r>
                          </w:p>
                          <w:p w14:paraId="24E09545" w14:textId="019AA643" w:rsidR="004D11B5" w:rsidRDefault="004D11B5" w:rsidP="004503EB">
                            <w:r>
                              <w:t xml:space="preserve">              </w:t>
                            </w:r>
                            <w:r w:rsidRPr="00DF6228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5BEFDDC" wp14:editId="2B1DA57C">
                                  <wp:extent cx="1850370" cy="567213"/>
                                  <wp:effectExtent l="0" t="0" r="4445" b="0"/>
                                  <wp:docPr id="25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0636" cy="5672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CB3788" w14:textId="08C057B5" w:rsidR="004D11B5" w:rsidRDefault="004D11B5" w:rsidP="004503EB"/>
                          <w:p w14:paraId="4D1E307A" w14:textId="6036D53C" w:rsidR="004D11B5" w:rsidRPr="004503EB" w:rsidRDefault="004D11B5" w:rsidP="004503EB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DF6228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651.3pt;width:234pt;height:1in;z-index:251579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" fillcolor="white [3201]" strokecolor="red" strokeweight="1pt">
                <v:textbox>
                  <w:txbxContent>
                    <w:p w14:paraId="6EFAC190" w14:textId="51BA3FD3" w:rsidR="004D11B5" w:rsidRDefault="004D11B5" w:rsidP="004503EB">
                      <w:r>
                        <w:t xml:space="preserve">Need urgent support?   </w:t>
                      </w:r>
                      <w:hyperlink r:id="rId32" w:history="1">
                        <w:r w:rsidRPr="00C73EF7">
                          <w:rPr>
                            <w:rStyle w:val="Hyperlink"/>
                          </w:rPr>
                          <w:t>http://nosm.ca</w:t>
                        </w:r>
                      </w:hyperlink>
                      <w:r>
                        <w:t xml:space="preserve"> and click:</w:t>
                      </w:r>
                    </w:p>
                    <w:p w14:paraId="24E09545" w14:textId="019AA643" w:rsidR="004D11B5" w:rsidRDefault="004D11B5" w:rsidP="004503EB">
                      <w:r>
                        <w:t xml:space="preserve">              </w:t>
                      </w:r>
                      <w:r w:rsidRPr="00DF6228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5BEFDDC" wp14:editId="2B1DA57C">
                            <wp:extent cx="1850370" cy="567213"/>
                            <wp:effectExtent l="0" t="0" r="4445" b="0"/>
                            <wp:docPr id="25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0636" cy="5672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CB3788" w14:textId="08C057B5" w:rsidR="004D11B5" w:rsidRDefault="004D11B5" w:rsidP="004503EB"/>
                    <w:p w14:paraId="4D1E307A" w14:textId="6036D53C" w:rsidR="004D11B5" w:rsidRPr="004503EB" w:rsidRDefault="004D11B5" w:rsidP="004503EB">
                      <w:pPr>
                        <w:jc w:val="center"/>
                        <w:rPr>
                          <w:i/>
                        </w:rPr>
                      </w:pPr>
                      <w:r w:rsidRPr="00DF6228">
                        <w:t xml:space="preserve"> </w:t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 w:rsidR="0015167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87744" behindDoc="0" locked="0" layoutInCell="1" allowOverlap="1" wp14:anchorId="021EDD1A" wp14:editId="38832A1C">
                <wp:simplePos x="0" y="0"/>
                <wp:positionH relativeFrom="column">
                  <wp:posOffset>1388110</wp:posOffset>
                </wp:positionH>
                <wp:positionV relativeFrom="paragraph">
                  <wp:posOffset>-2541</wp:posOffset>
                </wp:positionV>
                <wp:extent cx="0" cy="962025"/>
                <wp:effectExtent l="19050" t="0" r="19050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2025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" o:spid="_x0000_s1026" style="position:absolute;z-index:2514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3pt,-.15pt" to="109.3pt,75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" strokecolor="white [3212]" strokeweight="2.5pt">
                <v:stroke joinstyle="miter"/>
              </v:line>
            </w:pict>
          </mc:Fallback>
        </mc:AlternateContent>
      </w:r>
      <w:r w:rsidR="00935C0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914752" behindDoc="0" locked="1" layoutInCell="1" allowOverlap="1" wp14:anchorId="3BECDAC4" wp14:editId="14AE75E8">
                <wp:simplePos x="0" y="0"/>
                <wp:positionH relativeFrom="margin">
                  <wp:posOffset>2286000</wp:posOffset>
                </wp:positionH>
                <wp:positionV relativeFrom="page">
                  <wp:posOffset>384810</wp:posOffset>
                </wp:positionV>
                <wp:extent cx="4686300" cy="1028700"/>
                <wp:effectExtent l="0" t="0" r="38100" b="381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028700"/>
                        </a:xfrm>
                        <a:prstGeom prst="rect">
                          <a:avLst/>
                        </a:prstGeom>
                        <a:solidFill>
                          <a:srgbClr val="0B2852"/>
                        </a:solidFill>
                        <a:ln>
                          <a:solidFill>
                            <a:srgbClr val="0000FF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6CCDC2" w14:textId="77777777" w:rsidR="004D11B5" w:rsidRDefault="004D11B5" w:rsidP="002875F9">
                            <w:pPr>
                              <w:spacing w:after="80" w:line="240" w:lineRule="auto"/>
                              <w:rPr>
                                <w:rFonts w:ascii="Century Gothic" w:hAnsi="Century Gothic"/>
                                <w:i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2875F9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40"/>
                                <w:szCs w:val="52"/>
                              </w:rPr>
                              <w:t>Northern Ontario School of Medicine</w:t>
                            </w:r>
                            <w:r w:rsidRPr="00527CDC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i/>
                                <w:color w:val="FFFFFF" w:themeColor="background1"/>
                                <w:sz w:val="28"/>
                                <w:szCs w:val="28"/>
                              </w:rPr>
                              <w:t>Sudbury, Ontario</w:t>
                            </w:r>
                          </w:p>
                          <w:p w14:paraId="1E1E6338" w14:textId="77777777" w:rsidR="004D11B5" w:rsidRPr="00527CDC" w:rsidRDefault="004D11B5">
                            <w:pPr>
                              <w:rPr>
                                <w:rFonts w:ascii="Century Gothic" w:hAnsi="Century Gothic"/>
                                <w:i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  <w:color w:val="FFFFFF" w:themeColor="background1"/>
                                <w:sz w:val="28"/>
                                <w:szCs w:val="28"/>
                              </w:rPr>
                              <w:t>Thunder Bay, Ontario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80pt;margin-top:30.3pt;width:369pt;height:81pt;z-index:251914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" fillcolor="#0b2852" strokecolor="blue" strokeweight="1pt">
                <v:textbox>
                  <w:txbxContent>
                    <w:p w14:paraId="396CCDC2" w14:textId="77777777" w:rsidR="004D11B5" w:rsidRDefault="004D11B5" w:rsidP="002875F9">
                      <w:pPr>
                        <w:spacing w:after="80" w:line="240" w:lineRule="auto"/>
                        <w:rPr>
                          <w:rFonts w:ascii="Century Gothic" w:hAnsi="Century Gothic"/>
                          <w:i/>
                          <w:color w:val="FFFFFF" w:themeColor="background1"/>
                          <w:sz w:val="28"/>
                          <w:szCs w:val="28"/>
                        </w:rPr>
                      </w:pPr>
                      <w:r w:rsidRPr="002875F9">
                        <w:rPr>
                          <w:rFonts w:ascii="Century Gothic" w:hAnsi="Century Gothic"/>
                          <w:b/>
                          <w:color w:val="FFFFFF" w:themeColor="background1"/>
                          <w:sz w:val="40"/>
                          <w:szCs w:val="52"/>
                        </w:rPr>
                        <w:t>Northern Ontario School of Medicine</w:t>
                      </w:r>
                      <w:r w:rsidRPr="00527CDC">
                        <w:rPr>
                          <w:rFonts w:ascii="Century Gothic" w:hAnsi="Century Gothic"/>
                          <w:color w:val="FFFFFF" w:themeColor="background1"/>
                        </w:rPr>
                        <w:br/>
                      </w:r>
                      <w:r>
                        <w:rPr>
                          <w:rFonts w:ascii="Century Gothic" w:hAnsi="Century Gothic"/>
                          <w:i/>
                          <w:color w:val="FFFFFF" w:themeColor="background1"/>
                          <w:sz w:val="28"/>
                          <w:szCs w:val="28"/>
                        </w:rPr>
                        <w:t>Sudbury, Ontario</w:t>
                      </w:r>
                    </w:p>
                    <w:p w14:paraId="1E1E6338" w14:textId="77777777" w:rsidR="004D11B5" w:rsidRPr="00527CDC" w:rsidRDefault="004D11B5">
                      <w:pPr>
                        <w:rPr>
                          <w:rFonts w:ascii="Century Gothic" w:hAnsi="Century Gothic"/>
                          <w:i/>
                          <w:color w:val="FFFFFF" w:themeColor="background1"/>
                        </w:rPr>
                      </w:pPr>
                      <w:r>
                        <w:rPr>
                          <w:rFonts w:ascii="Century Gothic" w:hAnsi="Century Gothic"/>
                          <w:i/>
                          <w:color w:val="FFFFFF" w:themeColor="background1"/>
                          <w:sz w:val="28"/>
                          <w:szCs w:val="28"/>
                        </w:rPr>
                        <w:t>Thunder Bay, Ontario</w:t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 w:rsidR="00935C0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461120" behindDoc="0" locked="1" layoutInCell="1" allowOverlap="1" wp14:anchorId="4AF5B700" wp14:editId="6C54ABAF">
                <wp:simplePos x="0" y="0"/>
                <wp:positionH relativeFrom="margin">
                  <wp:posOffset>228600</wp:posOffset>
                </wp:positionH>
                <wp:positionV relativeFrom="page">
                  <wp:posOffset>384810</wp:posOffset>
                </wp:positionV>
                <wp:extent cx="1943100" cy="1028700"/>
                <wp:effectExtent l="0" t="0" r="12700" b="1270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028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A5189" w14:textId="77777777" w:rsidR="004D11B5" w:rsidRPr="00935C08" w:rsidRDefault="004D11B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EE35D1F" wp14:editId="596EB4B6">
                                  <wp:extent cx="1732915" cy="864629"/>
                                  <wp:effectExtent l="0" t="0" r="0" b="0"/>
                                  <wp:docPr id="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4415" cy="8653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8pt;margin-top:30.3pt;width:153pt;height:81pt;z-index:25146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" fillcolor="#d8d8d8 [2732]" stroked="f">
                <v:textbox>
                  <w:txbxContent>
                    <w:p w14:paraId="093A5189" w14:textId="77777777" w:rsidR="004D11B5" w:rsidRPr="00935C08" w:rsidRDefault="004D11B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  <w:noProof/>
                          <w:lang w:val="en-US"/>
                        </w:rPr>
                        <w:drawing>
                          <wp:inline distT="0" distB="0" distL="0" distR="0" wp14:anchorId="7EE35D1F" wp14:editId="596EB4B6">
                            <wp:extent cx="1732915" cy="864629"/>
                            <wp:effectExtent l="0" t="0" r="0" b="0"/>
                            <wp:docPr id="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34415" cy="8653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</w:p>
    <w:p w14:paraId="11751E10" w14:textId="2A976C79" w:rsidR="006B2237" w:rsidRPr="006B2237" w:rsidRDefault="004D11B5" w:rsidP="006B223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6800" behindDoc="0" locked="0" layoutInCell="1" allowOverlap="1" wp14:anchorId="61BE4B8D" wp14:editId="5DBBC560">
                <wp:simplePos x="0" y="0"/>
                <wp:positionH relativeFrom="column">
                  <wp:posOffset>-2184400</wp:posOffset>
                </wp:positionH>
                <wp:positionV relativeFrom="paragraph">
                  <wp:posOffset>172720</wp:posOffset>
                </wp:positionV>
                <wp:extent cx="3657600" cy="342900"/>
                <wp:effectExtent l="0" t="0" r="0" b="1270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1D1A8" w14:textId="77777777" w:rsidR="004D11B5" w:rsidRPr="00D5738E" w:rsidRDefault="004D11B5" w:rsidP="00D5738E">
                            <w:pPr>
                              <w:rPr>
                                <w:rFonts w:ascii="Century Gothic" w:hAnsi="Century Gothic"/>
                                <w:b/>
                                <w:color w:val="0B2852"/>
                                <w:sz w:val="28"/>
                                <w:szCs w:val="28"/>
                              </w:rPr>
                            </w:pPr>
                            <w:r w:rsidRPr="00D5738E">
                              <w:rPr>
                                <w:rFonts w:ascii="Century Gothic" w:hAnsi="Century Gothic"/>
                                <w:b/>
                                <w:color w:val="0B2852"/>
                                <w:sz w:val="28"/>
                                <w:szCs w:val="28"/>
                              </w:rPr>
                              <w:t>Mental, Emotional and Spiritual Wellness</w:t>
                            </w:r>
                          </w:p>
                          <w:p w14:paraId="10F02FD5" w14:textId="77777777" w:rsidR="004D11B5" w:rsidRDefault="004D1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2" type="#_x0000_t202" style="position:absolute;margin-left:-171.95pt;margin-top:13.6pt;width:4in;height:27pt;z-index:251916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" filled="f" stroked="f">
                <v:textbox>
                  <w:txbxContent>
                    <w:p w14:paraId="4121D1A8" w14:textId="77777777" w:rsidR="004D11B5" w:rsidRPr="00D5738E" w:rsidRDefault="004D11B5" w:rsidP="00D5738E">
                      <w:pPr>
                        <w:rPr>
                          <w:rFonts w:ascii="Century Gothic" w:hAnsi="Century Gothic"/>
                          <w:b/>
                          <w:color w:val="0B2852"/>
                          <w:sz w:val="28"/>
                          <w:szCs w:val="28"/>
                        </w:rPr>
                      </w:pPr>
                      <w:r w:rsidRPr="00D5738E">
                        <w:rPr>
                          <w:rFonts w:ascii="Century Gothic" w:hAnsi="Century Gothic"/>
                          <w:b/>
                          <w:color w:val="0B2852"/>
                          <w:sz w:val="28"/>
                          <w:szCs w:val="28"/>
                        </w:rPr>
                        <w:t>Mental, Emotional and Spiritual Wellness</w:t>
                      </w:r>
                    </w:p>
                    <w:p w14:paraId="10F02FD5" w14:textId="77777777" w:rsidR="004D11B5" w:rsidRDefault="004D11B5"/>
                  </w:txbxContent>
                </v:textbox>
                <w10:wrap type="square"/>
              </v:shape>
            </w:pict>
          </mc:Fallback>
        </mc:AlternateContent>
      </w:r>
    </w:p>
    <w:p w14:paraId="550F0D00" w14:textId="4293B312" w:rsidR="006B2237" w:rsidRDefault="006B2237" w:rsidP="006B2237"/>
    <w:p w14:paraId="3D7293E3" w14:textId="79456DBB" w:rsidR="00581BDB" w:rsidRDefault="006B2237" w:rsidP="00556603">
      <w:pPr>
        <w:ind w:right="141"/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911680" behindDoc="0" locked="1" layoutInCell="1" allowOverlap="1" wp14:anchorId="222F9820" wp14:editId="74BBED27">
                <wp:simplePos x="0" y="0"/>
                <wp:positionH relativeFrom="margin">
                  <wp:posOffset>3200400</wp:posOffset>
                </wp:positionH>
                <wp:positionV relativeFrom="page">
                  <wp:posOffset>4156710</wp:posOffset>
                </wp:positionV>
                <wp:extent cx="2971800" cy="50292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5029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F0002" w14:textId="77777777" w:rsidR="004D11B5" w:rsidRPr="00D5738E" w:rsidRDefault="004D11B5" w:rsidP="00556603">
                            <w:pPr>
                              <w:pStyle w:val="NormalWeb"/>
                              <w:shd w:val="clear" w:color="auto" w:fill="FFFFFF"/>
                              <w:spacing w:line="312" w:lineRule="auto"/>
                              <w:rPr>
                                <w:rFonts w:ascii="Century Gothic" w:hAnsi="Century Gothic" w:cs="Tahoma"/>
                                <w:b/>
                                <w:szCs w:val="20"/>
                              </w:rPr>
                            </w:pPr>
                            <w:r w:rsidRPr="00D5738E">
                              <w:rPr>
                                <w:rFonts w:ascii="Century Gothic" w:hAnsi="Century Gothic" w:cs="Tahoma"/>
                                <w:b/>
                                <w:szCs w:val="20"/>
                              </w:rPr>
                              <w:t>For All Distributed Learning Sites:</w:t>
                            </w:r>
                          </w:p>
                          <w:p w14:paraId="15D03D1F" w14:textId="77777777" w:rsidR="004D11B5" w:rsidRPr="00D5738E" w:rsidRDefault="004D11B5" w:rsidP="00556603">
                            <w:pPr>
                              <w:pStyle w:val="NormalWeb"/>
                              <w:shd w:val="clear" w:color="auto" w:fill="FFFFFF"/>
                              <w:spacing w:line="312" w:lineRule="auto"/>
                              <w:rPr>
                                <w:rFonts w:ascii="Century Gothic" w:hAnsi="Century Gothic" w:cs="Tahoma"/>
                                <w:sz w:val="22"/>
                                <w:szCs w:val="20"/>
                              </w:rPr>
                            </w:pPr>
                            <w:proofErr w:type="spellStart"/>
                            <w:r w:rsidRPr="00D5738E">
                              <w:rPr>
                                <w:rFonts w:ascii="Century Gothic" w:hAnsi="Century Gothic" w:cs="Tahoma"/>
                                <w:b/>
                                <w:bCs/>
                                <w:sz w:val="22"/>
                                <w:szCs w:val="20"/>
                              </w:rPr>
                              <w:t>Shepell</w:t>
                            </w:r>
                            <w:proofErr w:type="spellEnd"/>
                            <w:r w:rsidRPr="00D5738E">
                              <w:rPr>
                                <w:rFonts w:ascii="Century Gothic" w:hAnsi="Century Gothic" w:cs="Tahoma"/>
                                <w:b/>
                                <w:bCs/>
                                <w:sz w:val="22"/>
                                <w:szCs w:val="20"/>
                              </w:rPr>
                              <w:t xml:space="preserve"> Student Assistance Program</w:t>
                            </w:r>
                          </w:p>
                          <w:p w14:paraId="70C5936B" w14:textId="19C8DF7D" w:rsidR="004D11B5" w:rsidRPr="00D5738E" w:rsidRDefault="004D11B5" w:rsidP="00556603">
                            <w:pPr>
                              <w:pStyle w:val="NormalWeb"/>
                              <w:shd w:val="clear" w:color="auto" w:fill="FFFFFF"/>
                              <w:spacing w:line="312" w:lineRule="auto"/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</w:pPr>
                            <w:r w:rsidRPr="00D5738E"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  <w:t xml:space="preserve">NOSM students and their dependent family members can access </w:t>
                            </w:r>
                            <w:proofErr w:type="spellStart"/>
                            <w:r w:rsidRPr="00D5738E"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  <w:t>Shepell's</w:t>
                            </w:r>
                            <w:proofErr w:type="spellEnd"/>
                            <w:r w:rsidRPr="00D5738E"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  <w:t xml:space="preserve"> resources.</w:t>
                            </w:r>
                          </w:p>
                          <w:p w14:paraId="66B562CF" w14:textId="77777777" w:rsidR="004D11B5" w:rsidRPr="00D5738E" w:rsidRDefault="004D11B5" w:rsidP="00556603">
                            <w:pPr>
                              <w:pStyle w:val="NormalWeb"/>
                              <w:shd w:val="clear" w:color="auto" w:fill="FFFFFF"/>
                              <w:spacing w:line="312" w:lineRule="auto"/>
                              <w:rPr>
                                <w:rFonts w:ascii="Century Gothic" w:hAnsi="Century Gothic" w:cs="Tahoma"/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 w:rsidRPr="00D5738E"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D5738E">
                              <w:rPr>
                                <w:rFonts w:ascii="Century Gothic" w:hAnsi="Century Gothic" w:cs="Tahom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1-800-387-4765 (for service in English) </w:t>
                            </w:r>
                          </w:p>
                          <w:p w14:paraId="579C919D" w14:textId="77777777" w:rsidR="004D11B5" w:rsidRPr="00D5738E" w:rsidRDefault="004D11B5" w:rsidP="00556603">
                            <w:pPr>
                              <w:pStyle w:val="NormalWeb"/>
                              <w:shd w:val="clear" w:color="auto" w:fill="FFFFFF"/>
                              <w:spacing w:line="312" w:lineRule="auto"/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</w:pPr>
                            <w:r w:rsidRPr="00D5738E">
                              <w:rPr>
                                <w:rFonts w:ascii="Century Gothic" w:hAnsi="Century Gothic" w:cs="Tahom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1-800-361-5676 (for service in French).</w:t>
                            </w:r>
                          </w:p>
                          <w:p w14:paraId="2C8B1BE3" w14:textId="77777777" w:rsidR="004D11B5" w:rsidRPr="00D5738E" w:rsidRDefault="004D11B5" w:rsidP="00D5738E">
                            <w:pPr>
                              <w:pStyle w:val="NormalWeb"/>
                              <w:shd w:val="clear" w:color="auto" w:fill="FFFFFF"/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</w:pPr>
                            <w:r w:rsidRPr="00D5738E"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  <w:t xml:space="preserve">You will be provided with the full access to face-to-face, telephonic, and e-counseling as well as resource kits and online services 24 hours a day, seven days a week.  Website: </w:t>
                            </w:r>
                            <w:hyperlink r:id="rId34" w:history="1">
                              <w:r w:rsidRPr="00D5738E">
                                <w:rPr>
                                  <w:rStyle w:val="Hyperlink"/>
                                  <w:rFonts w:ascii="Century Gothic" w:hAnsi="Century Gothic" w:cs="Tahoma"/>
                                  <w:color w:val="auto"/>
                                  <w:sz w:val="18"/>
                                  <w:szCs w:val="20"/>
                                </w:rPr>
                                <w:t>www.workhealthlife.com</w:t>
                              </w:r>
                            </w:hyperlink>
                          </w:p>
                          <w:p w14:paraId="6FB9A3DC" w14:textId="77777777" w:rsidR="004D11B5" w:rsidRPr="00D5738E" w:rsidRDefault="004D11B5" w:rsidP="00556603">
                            <w:pPr>
                              <w:pStyle w:val="NormalWeb"/>
                              <w:shd w:val="clear" w:color="auto" w:fill="FFFFFF"/>
                              <w:spacing w:line="312" w:lineRule="auto"/>
                              <w:rPr>
                                <w:rFonts w:ascii="Century Gothic" w:hAnsi="Century Gothic" w:cs="Tahoma"/>
                                <w:sz w:val="20"/>
                                <w:szCs w:val="20"/>
                              </w:rPr>
                            </w:pPr>
                          </w:p>
                          <w:p w14:paraId="3FD02B4E" w14:textId="77777777" w:rsidR="004D11B5" w:rsidRPr="00D5738E" w:rsidRDefault="004D11B5" w:rsidP="00556603">
                            <w:pPr>
                              <w:pStyle w:val="NormalWeb"/>
                              <w:shd w:val="clear" w:color="auto" w:fill="FFFFFF"/>
                              <w:spacing w:line="312" w:lineRule="auto"/>
                              <w:rPr>
                                <w:rFonts w:ascii="Century Gothic" w:hAnsi="Century Gothic" w:cs="Tahoma"/>
                                <w:sz w:val="22"/>
                                <w:szCs w:val="20"/>
                              </w:rPr>
                            </w:pPr>
                            <w:r w:rsidRPr="00D5738E">
                              <w:rPr>
                                <w:rFonts w:ascii="Century Gothic" w:hAnsi="Century Gothic" w:cs="Tahoma"/>
                                <w:b/>
                                <w:bCs/>
                                <w:sz w:val="22"/>
                                <w:szCs w:val="20"/>
                              </w:rPr>
                              <w:t>Physician Health Program (PHP)</w:t>
                            </w:r>
                            <w:r w:rsidRPr="00D5738E">
                              <w:rPr>
                                <w:rFonts w:ascii="Century Gothic" w:hAnsi="Century Gothic" w:cs="Tahoma"/>
                                <w:sz w:val="22"/>
                                <w:szCs w:val="20"/>
                              </w:rPr>
                              <w:t xml:space="preserve"> </w:t>
                            </w:r>
                          </w:p>
                          <w:p w14:paraId="301A16E5" w14:textId="77777777" w:rsidR="004D11B5" w:rsidRPr="00D5738E" w:rsidRDefault="004D11B5" w:rsidP="00556603">
                            <w:pPr>
                              <w:pStyle w:val="NormalWeb"/>
                              <w:shd w:val="clear" w:color="auto" w:fill="FFFFFF"/>
                              <w:spacing w:line="312" w:lineRule="auto"/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</w:pPr>
                            <w:r w:rsidRPr="00D5738E">
                              <w:rPr>
                                <w:rFonts w:ascii="Century Gothic" w:hAnsi="Century Gothic" w:cs="Tahom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Confidential Toll-Free line: </w:t>
                            </w:r>
                            <w:r w:rsidRPr="00D5738E">
                              <w:rPr>
                                <w:rFonts w:ascii="Century Gothic" w:hAnsi="Century Gothic" w:cs="Tahoma"/>
                                <w:bCs/>
                                <w:sz w:val="18"/>
                                <w:szCs w:val="20"/>
                              </w:rPr>
                              <w:t>1-800-851-6606 (in-province</w:t>
                            </w:r>
                            <w:r w:rsidRPr="00D5738E"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  <w:t xml:space="preserve">) </w:t>
                            </w:r>
                          </w:p>
                          <w:p w14:paraId="73ED1492" w14:textId="77777777" w:rsidR="004D11B5" w:rsidRPr="00D5738E" w:rsidRDefault="004D11B5" w:rsidP="00556603">
                            <w:pPr>
                              <w:pStyle w:val="NormalWeb"/>
                              <w:shd w:val="clear" w:color="auto" w:fill="FFFFFF"/>
                              <w:spacing w:line="312" w:lineRule="auto"/>
                              <w:rPr>
                                <w:rFonts w:ascii="Century Gothic" w:hAnsi="Century Gothic" w:cs="Tahoma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5738E"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  <w:t>available</w:t>
                            </w:r>
                            <w:proofErr w:type="gramEnd"/>
                            <w:r w:rsidRPr="00D5738E"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  <w:t xml:space="preserve"> 8:00 a.m. - 5:00 p.m. weekdays, </w:t>
                            </w:r>
                            <w:hyperlink r:id="rId35" w:history="1">
                              <w:r w:rsidRPr="00D5738E">
                                <w:rPr>
                                  <w:rStyle w:val="Hyperlink"/>
                                  <w:rFonts w:ascii="Century Gothic" w:hAnsi="Century Gothic" w:cs="Tahoma"/>
                                  <w:color w:val="auto"/>
                                  <w:sz w:val="18"/>
                                  <w:szCs w:val="20"/>
                                </w:rPr>
                                <w:t>www.php.oma.org</w:t>
                              </w:r>
                            </w:hyperlink>
                            <w:r w:rsidRPr="00D5738E"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693B2CE2" w14:textId="77777777" w:rsidR="004D11B5" w:rsidRPr="00D5738E" w:rsidRDefault="004D11B5" w:rsidP="00556603">
                            <w:pPr>
                              <w:pStyle w:val="NormalWeb"/>
                              <w:shd w:val="clear" w:color="auto" w:fill="FFFFFF"/>
                              <w:spacing w:line="312" w:lineRule="auto"/>
                              <w:rPr>
                                <w:rFonts w:ascii="Century Gothic" w:hAnsi="Century Gothic" w:cs="Tahoma"/>
                                <w:sz w:val="20"/>
                                <w:szCs w:val="20"/>
                              </w:rPr>
                            </w:pPr>
                          </w:p>
                          <w:p w14:paraId="0EC8E64D" w14:textId="77777777" w:rsidR="004D11B5" w:rsidRPr="00D5738E" w:rsidRDefault="004D11B5" w:rsidP="00B81F7E">
                            <w:pPr>
                              <w:pStyle w:val="NormalWeb"/>
                              <w:shd w:val="clear" w:color="auto" w:fill="FFFFFF"/>
                              <w:spacing w:line="312" w:lineRule="auto"/>
                              <w:rPr>
                                <w:rFonts w:ascii="Century Gothic" w:hAnsi="Century Gothic" w:cs="Tahoma"/>
                                <w:b/>
                                <w:sz w:val="20"/>
                                <w:szCs w:val="20"/>
                              </w:rPr>
                            </w:pPr>
                            <w:r w:rsidRPr="00D5738E">
                              <w:rPr>
                                <w:rFonts w:ascii="Century Gothic" w:hAnsi="Century Gothic" w:cs="Tahoma"/>
                                <w:b/>
                                <w:sz w:val="22"/>
                                <w:szCs w:val="20"/>
                              </w:rPr>
                              <w:t>Mental Health Helpline</w:t>
                            </w:r>
                          </w:p>
                          <w:p w14:paraId="1E35C015" w14:textId="13B5AA41" w:rsidR="004D11B5" w:rsidRPr="00D5738E" w:rsidRDefault="004D11B5" w:rsidP="00B81F7E">
                            <w:pPr>
                              <w:pStyle w:val="NormalWeb"/>
                              <w:shd w:val="clear" w:color="auto" w:fill="FFFFFF"/>
                              <w:spacing w:line="312" w:lineRule="auto"/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</w:pPr>
                            <w:r w:rsidRPr="00D5738E">
                              <w:rPr>
                                <w:rFonts w:ascii="Century Gothic" w:hAnsi="Century Gothic" w:cs="Tahoma"/>
                                <w:bCs/>
                                <w:sz w:val="18"/>
                                <w:szCs w:val="20"/>
                              </w:rPr>
                              <w:t>1-866-531-2600</w:t>
                            </w:r>
                          </w:p>
                          <w:p w14:paraId="0F16A146" w14:textId="77777777" w:rsidR="004D11B5" w:rsidRPr="00D5738E" w:rsidRDefault="004D11B5" w:rsidP="00556603">
                            <w:pPr>
                              <w:pStyle w:val="NormalWeb"/>
                              <w:shd w:val="clear" w:color="auto" w:fill="FFFFFF"/>
                              <w:spacing w:before="0" w:after="0"/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</w:pPr>
                            <w:hyperlink r:id="rId36" w:history="1">
                              <w:r w:rsidRPr="00D5738E">
                                <w:rPr>
                                  <w:rStyle w:val="Hyperlink"/>
                                  <w:rFonts w:ascii="Century Gothic" w:hAnsi="Century Gothic" w:cs="Tahoma"/>
                                  <w:color w:val="auto"/>
                                  <w:sz w:val="18"/>
                                  <w:szCs w:val="20"/>
                                </w:rPr>
                                <w:t>http://www.mentalhealthhelpline.ca</w:t>
                              </w:r>
                            </w:hyperlink>
                            <w:r w:rsidRPr="00D5738E">
                              <w:rPr>
                                <w:rFonts w:ascii="Century Gothic" w:hAnsi="Century Gothic" w:cs="Tahoma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7235C462" w14:textId="77777777" w:rsidR="004D11B5" w:rsidRPr="00D5738E" w:rsidRDefault="004D11B5" w:rsidP="00556603">
                            <w:pPr>
                              <w:pStyle w:val="NormalWeb"/>
                              <w:shd w:val="clear" w:color="auto" w:fill="FFFFFF"/>
                              <w:spacing w:line="312" w:lineRule="auto"/>
                              <w:rPr>
                                <w:rFonts w:ascii="Century Gothic" w:hAnsi="Century Gothic" w:cs="Tahoma"/>
                                <w:sz w:val="20"/>
                                <w:szCs w:val="20"/>
                              </w:rPr>
                            </w:pPr>
                          </w:p>
                          <w:p w14:paraId="08716674" w14:textId="77777777" w:rsidR="004D11B5" w:rsidRDefault="004D11B5" w:rsidP="00B81F7E">
                            <w:pPr>
                              <w:pStyle w:val="NormalWeb"/>
                              <w:shd w:val="clear" w:color="auto" w:fill="FFFFFF"/>
                              <w:spacing w:line="312" w:lineRule="auto"/>
                              <w:rPr>
                                <w:rFonts w:ascii="Century Gothic" w:eastAsiaTheme="minorHAnsi" w:hAnsi="Century Gothic" w:cstheme="minorBidi"/>
                                <w:b/>
                                <w:sz w:val="22"/>
                                <w:szCs w:val="22"/>
                              </w:rPr>
                            </w:pPr>
                            <w:r w:rsidRPr="00D5738E">
                              <w:rPr>
                                <w:rFonts w:ascii="Century Gothic" w:eastAsiaTheme="minorHAnsi" w:hAnsi="Century Gothic" w:cstheme="minorBidi"/>
                                <w:b/>
                                <w:sz w:val="22"/>
                                <w:szCs w:val="22"/>
                              </w:rPr>
                              <w:t>Faith, Spirituality and Cultural</w:t>
                            </w:r>
                            <w:r>
                              <w:rPr>
                                <w:rFonts w:ascii="Century Gothic" w:eastAsiaTheme="minorHAnsi" w:hAnsi="Century Gothic" w:cstheme="minorBidi"/>
                                <w:b/>
                                <w:sz w:val="22"/>
                                <w:szCs w:val="22"/>
                              </w:rPr>
                              <w:t xml:space="preserve"> Supports</w:t>
                            </w:r>
                          </w:p>
                          <w:p w14:paraId="13BBC829" w14:textId="5FF6F204" w:rsidR="004D11B5" w:rsidRPr="00D5738E" w:rsidRDefault="004D11B5" w:rsidP="00D5738E">
                            <w:pPr>
                              <w:pStyle w:val="NormalWeb"/>
                              <w:shd w:val="clear" w:color="auto" w:fill="FFFFFF"/>
                              <w:rPr>
                                <w:rFonts w:ascii="Century Gothic" w:eastAsiaTheme="minorHAnsi" w:hAnsi="Century Gothic" w:cstheme="minorBid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5738E"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  <w:t>Lakehead</w:t>
                            </w:r>
                            <w:proofErr w:type="spellEnd"/>
                            <w:r w:rsidRPr="00D5738E"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  <w:t xml:space="preserve"> Chaplaincy and</w:t>
                            </w:r>
                            <w:r w:rsidRPr="00D5738E">
                              <w:rPr>
                                <w:rFonts w:ascii="Century Gothic" w:eastAsiaTheme="minorHAnsi" w:hAnsi="Century Gothic" w:cstheme="minorBidi"/>
                                <w:sz w:val="18"/>
                                <w:szCs w:val="20"/>
                              </w:rPr>
                              <w:t xml:space="preserve"> Laurentian Spirituality </w:t>
                            </w:r>
                            <w:proofErr w:type="spellStart"/>
                            <w:r w:rsidRPr="00D5738E">
                              <w:rPr>
                                <w:rFonts w:ascii="Century Gothic" w:eastAsiaTheme="minorHAnsi" w:hAnsi="Century Gothic" w:cstheme="minorBidi"/>
                                <w:sz w:val="18"/>
                                <w:szCs w:val="20"/>
                              </w:rPr>
                              <w:t>Centres</w:t>
                            </w:r>
                            <w:proofErr w:type="spellEnd"/>
                            <w:r w:rsidRPr="00D5738E">
                              <w:rPr>
                                <w:rFonts w:ascii="Century Gothic" w:eastAsiaTheme="minorHAnsi" w:hAnsi="Century Gothic" w:cstheme="minorBidi"/>
                                <w:sz w:val="18"/>
                                <w:szCs w:val="20"/>
                              </w:rPr>
                              <w:t xml:space="preserve"> are available, as well </w:t>
                            </w:r>
                            <w:r w:rsidRPr="00D5738E">
                              <w:rPr>
                                <w:rFonts w:ascii="Century Gothic" w:eastAsiaTheme="minorHAnsi" w:hAnsi="Century Gothic" w:cstheme="minorBidi"/>
                                <w:sz w:val="18"/>
                                <w:szCs w:val="18"/>
                              </w:rPr>
                              <w:t xml:space="preserve">as </w:t>
                            </w:r>
                            <w:hyperlink r:id="rId37" w:history="1">
                              <w:r w:rsidRPr="00D5738E">
                                <w:rPr>
                                  <w:rStyle w:val="Hyperlink"/>
                                  <w:rFonts w:ascii="Century Gothic" w:hAnsi="Century Gothic" w:cs="Tahoma"/>
                                  <w:b/>
                                  <w:color w:val="auto"/>
                                  <w:sz w:val="18"/>
                                  <w:szCs w:val="18"/>
                                  <w:u w:val="none"/>
                                </w:rPr>
                                <w:t>NOSM Indigenous Affairs</w:t>
                              </w:r>
                            </w:hyperlink>
                            <w:r w:rsidRPr="00D5738E">
                              <w:rPr>
                                <w:rFonts w:ascii="Century Gothic" w:hAnsi="Century Gothic" w:cs="Tahoma"/>
                                <w:sz w:val="18"/>
                                <w:szCs w:val="18"/>
                              </w:rPr>
                              <w:t xml:space="preserve"> which </w:t>
                            </w:r>
                            <w:r w:rsidRPr="00D5738E"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>can assist with connection to Elders and other Indigenous cultural supports</w:t>
                            </w:r>
                          </w:p>
                          <w:p w14:paraId="25FA7761" w14:textId="77777777" w:rsidR="004D11B5" w:rsidRPr="00D5738E" w:rsidRDefault="004D11B5" w:rsidP="006B2237">
                            <w:pPr>
                              <w:rPr>
                                <w:rFonts w:ascii="Tahoma" w:hAnsi="Tahoma" w:cs="Tahoma"/>
                                <w:color w:val="555555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52pt;margin-top:327.3pt;width:234pt;height:396pt;z-index:251911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" filled="f" stroked="f">
                <v:textbox>
                  <w:txbxContent>
                    <w:p w14:paraId="539F0002" w14:textId="77777777" w:rsidR="004D11B5" w:rsidRPr="00D5738E" w:rsidRDefault="004D11B5" w:rsidP="00556603">
                      <w:pPr>
                        <w:pStyle w:val="NormalWeb"/>
                        <w:shd w:val="clear" w:color="auto" w:fill="FFFFFF"/>
                        <w:spacing w:line="312" w:lineRule="auto"/>
                        <w:rPr>
                          <w:rFonts w:ascii="Century Gothic" w:hAnsi="Century Gothic" w:cs="Tahoma"/>
                          <w:b/>
                          <w:szCs w:val="20"/>
                        </w:rPr>
                      </w:pPr>
                      <w:r w:rsidRPr="00D5738E">
                        <w:rPr>
                          <w:rFonts w:ascii="Century Gothic" w:hAnsi="Century Gothic" w:cs="Tahoma"/>
                          <w:b/>
                          <w:szCs w:val="20"/>
                        </w:rPr>
                        <w:t>For All Distributed Learning Sites:</w:t>
                      </w:r>
                    </w:p>
                    <w:p w14:paraId="15D03D1F" w14:textId="77777777" w:rsidR="004D11B5" w:rsidRPr="00D5738E" w:rsidRDefault="004D11B5" w:rsidP="00556603">
                      <w:pPr>
                        <w:pStyle w:val="NormalWeb"/>
                        <w:shd w:val="clear" w:color="auto" w:fill="FFFFFF"/>
                        <w:spacing w:line="312" w:lineRule="auto"/>
                        <w:rPr>
                          <w:rFonts w:ascii="Century Gothic" w:hAnsi="Century Gothic" w:cs="Tahoma"/>
                          <w:sz w:val="22"/>
                          <w:szCs w:val="20"/>
                        </w:rPr>
                      </w:pPr>
                      <w:proofErr w:type="spellStart"/>
                      <w:r w:rsidRPr="00D5738E">
                        <w:rPr>
                          <w:rFonts w:ascii="Century Gothic" w:hAnsi="Century Gothic" w:cs="Tahoma"/>
                          <w:b/>
                          <w:bCs/>
                          <w:sz w:val="22"/>
                          <w:szCs w:val="20"/>
                        </w:rPr>
                        <w:t>Shepell</w:t>
                      </w:r>
                      <w:proofErr w:type="spellEnd"/>
                      <w:r w:rsidRPr="00D5738E">
                        <w:rPr>
                          <w:rFonts w:ascii="Century Gothic" w:hAnsi="Century Gothic" w:cs="Tahoma"/>
                          <w:b/>
                          <w:bCs/>
                          <w:sz w:val="22"/>
                          <w:szCs w:val="20"/>
                        </w:rPr>
                        <w:t xml:space="preserve"> Student Assistance Program</w:t>
                      </w:r>
                    </w:p>
                    <w:p w14:paraId="70C5936B" w14:textId="19C8DF7D" w:rsidR="004D11B5" w:rsidRPr="00D5738E" w:rsidRDefault="004D11B5" w:rsidP="00556603">
                      <w:pPr>
                        <w:pStyle w:val="NormalWeb"/>
                        <w:shd w:val="clear" w:color="auto" w:fill="FFFFFF"/>
                        <w:spacing w:line="312" w:lineRule="auto"/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</w:pPr>
                      <w:r w:rsidRPr="00D5738E"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  <w:t xml:space="preserve">NOSM students and their dependent family members can access </w:t>
                      </w:r>
                      <w:proofErr w:type="spellStart"/>
                      <w:r w:rsidRPr="00D5738E"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  <w:t>Shepell's</w:t>
                      </w:r>
                      <w:proofErr w:type="spellEnd"/>
                      <w:r w:rsidRPr="00D5738E"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  <w:t xml:space="preserve"> resources.</w:t>
                      </w:r>
                    </w:p>
                    <w:p w14:paraId="66B562CF" w14:textId="77777777" w:rsidR="004D11B5" w:rsidRPr="00D5738E" w:rsidRDefault="004D11B5" w:rsidP="00556603">
                      <w:pPr>
                        <w:pStyle w:val="NormalWeb"/>
                        <w:shd w:val="clear" w:color="auto" w:fill="FFFFFF"/>
                        <w:spacing w:line="312" w:lineRule="auto"/>
                        <w:rPr>
                          <w:rFonts w:ascii="Century Gothic" w:hAnsi="Century Gothic" w:cs="Tahoma"/>
                          <w:b/>
                          <w:bCs/>
                          <w:sz w:val="18"/>
                          <w:szCs w:val="20"/>
                        </w:rPr>
                      </w:pPr>
                      <w:r w:rsidRPr="00D5738E"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  <w:t xml:space="preserve"> </w:t>
                      </w:r>
                      <w:r w:rsidRPr="00D5738E">
                        <w:rPr>
                          <w:rFonts w:ascii="Century Gothic" w:hAnsi="Century Gothic" w:cs="Tahoma"/>
                          <w:b/>
                          <w:bCs/>
                          <w:sz w:val="18"/>
                          <w:szCs w:val="20"/>
                        </w:rPr>
                        <w:t xml:space="preserve">1-800-387-4765 (for service in English) </w:t>
                      </w:r>
                    </w:p>
                    <w:p w14:paraId="579C919D" w14:textId="77777777" w:rsidR="004D11B5" w:rsidRPr="00D5738E" w:rsidRDefault="004D11B5" w:rsidP="00556603">
                      <w:pPr>
                        <w:pStyle w:val="NormalWeb"/>
                        <w:shd w:val="clear" w:color="auto" w:fill="FFFFFF"/>
                        <w:spacing w:line="312" w:lineRule="auto"/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</w:pPr>
                      <w:r w:rsidRPr="00D5738E">
                        <w:rPr>
                          <w:rFonts w:ascii="Century Gothic" w:hAnsi="Century Gothic" w:cs="Tahoma"/>
                          <w:b/>
                          <w:bCs/>
                          <w:sz w:val="18"/>
                          <w:szCs w:val="20"/>
                        </w:rPr>
                        <w:t xml:space="preserve"> 1-800-361-5676 (for service in French).</w:t>
                      </w:r>
                    </w:p>
                    <w:p w14:paraId="2C8B1BE3" w14:textId="77777777" w:rsidR="004D11B5" w:rsidRPr="00D5738E" w:rsidRDefault="004D11B5" w:rsidP="00D5738E">
                      <w:pPr>
                        <w:pStyle w:val="NormalWeb"/>
                        <w:shd w:val="clear" w:color="auto" w:fill="FFFFFF"/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</w:pPr>
                      <w:r w:rsidRPr="00D5738E"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  <w:t xml:space="preserve">You will be provided with the full access to face-to-face, telephonic, and e-counseling as well as resource kits and online services 24 hours a day, seven days a week.  Website: </w:t>
                      </w:r>
                      <w:hyperlink r:id="rId38" w:history="1">
                        <w:r w:rsidRPr="00D5738E">
                          <w:rPr>
                            <w:rStyle w:val="Hyperlink"/>
                            <w:rFonts w:ascii="Century Gothic" w:hAnsi="Century Gothic" w:cs="Tahoma"/>
                            <w:color w:val="auto"/>
                            <w:sz w:val="18"/>
                            <w:szCs w:val="20"/>
                          </w:rPr>
                          <w:t>www.workhealthlife.com</w:t>
                        </w:r>
                      </w:hyperlink>
                    </w:p>
                    <w:p w14:paraId="6FB9A3DC" w14:textId="77777777" w:rsidR="004D11B5" w:rsidRPr="00D5738E" w:rsidRDefault="004D11B5" w:rsidP="00556603">
                      <w:pPr>
                        <w:pStyle w:val="NormalWeb"/>
                        <w:shd w:val="clear" w:color="auto" w:fill="FFFFFF"/>
                        <w:spacing w:line="312" w:lineRule="auto"/>
                        <w:rPr>
                          <w:rFonts w:ascii="Century Gothic" w:hAnsi="Century Gothic" w:cs="Tahoma"/>
                          <w:sz w:val="20"/>
                          <w:szCs w:val="20"/>
                        </w:rPr>
                      </w:pPr>
                    </w:p>
                    <w:p w14:paraId="3FD02B4E" w14:textId="77777777" w:rsidR="004D11B5" w:rsidRPr="00D5738E" w:rsidRDefault="004D11B5" w:rsidP="00556603">
                      <w:pPr>
                        <w:pStyle w:val="NormalWeb"/>
                        <w:shd w:val="clear" w:color="auto" w:fill="FFFFFF"/>
                        <w:spacing w:line="312" w:lineRule="auto"/>
                        <w:rPr>
                          <w:rFonts w:ascii="Century Gothic" w:hAnsi="Century Gothic" w:cs="Tahoma"/>
                          <w:sz w:val="22"/>
                          <w:szCs w:val="20"/>
                        </w:rPr>
                      </w:pPr>
                      <w:r w:rsidRPr="00D5738E">
                        <w:rPr>
                          <w:rFonts w:ascii="Century Gothic" w:hAnsi="Century Gothic" w:cs="Tahoma"/>
                          <w:b/>
                          <w:bCs/>
                          <w:sz w:val="22"/>
                          <w:szCs w:val="20"/>
                        </w:rPr>
                        <w:t>Physician Health Program (PHP)</w:t>
                      </w:r>
                      <w:r w:rsidRPr="00D5738E">
                        <w:rPr>
                          <w:rFonts w:ascii="Century Gothic" w:hAnsi="Century Gothic" w:cs="Tahoma"/>
                          <w:sz w:val="22"/>
                          <w:szCs w:val="20"/>
                        </w:rPr>
                        <w:t xml:space="preserve"> </w:t>
                      </w:r>
                    </w:p>
                    <w:p w14:paraId="301A16E5" w14:textId="77777777" w:rsidR="004D11B5" w:rsidRPr="00D5738E" w:rsidRDefault="004D11B5" w:rsidP="00556603">
                      <w:pPr>
                        <w:pStyle w:val="NormalWeb"/>
                        <w:shd w:val="clear" w:color="auto" w:fill="FFFFFF"/>
                        <w:spacing w:line="312" w:lineRule="auto"/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</w:pPr>
                      <w:r w:rsidRPr="00D5738E">
                        <w:rPr>
                          <w:rFonts w:ascii="Century Gothic" w:hAnsi="Century Gothic" w:cs="Tahoma"/>
                          <w:b/>
                          <w:bCs/>
                          <w:sz w:val="18"/>
                          <w:szCs w:val="20"/>
                        </w:rPr>
                        <w:t xml:space="preserve">Confidential Toll-Free line: </w:t>
                      </w:r>
                      <w:r w:rsidRPr="00D5738E">
                        <w:rPr>
                          <w:rFonts w:ascii="Century Gothic" w:hAnsi="Century Gothic" w:cs="Tahoma"/>
                          <w:bCs/>
                          <w:sz w:val="18"/>
                          <w:szCs w:val="20"/>
                        </w:rPr>
                        <w:t>1-800-851-6606 (in-province</w:t>
                      </w:r>
                      <w:r w:rsidRPr="00D5738E"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  <w:t xml:space="preserve">) </w:t>
                      </w:r>
                    </w:p>
                    <w:p w14:paraId="73ED1492" w14:textId="77777777" w:rsidR="004D11B5" w:rsidRPr="00D5738E" w:rsidRDefault="004D11B5" w:rsidP="00556603">
                      <w:pPr>
                        <w:pStyle w:val="NormalWeb"/>
                        <w:shd w:val="clear" w:color="auto" w:fill="FFFFFF"/>
                        <w:spacing w:line="312" w:lineRule="auto"/>
                        <w:rPr>
                          <w:rFonts w:ascii="Century Gothic" w:hAnsi="Century Gothic" w:cs="Tahoma"/>
                          <w:sz w:val="20"/>
                          <w:szCs w:val="20"/>
                        </w:rPr>
                      </w:pPr>
                      <w:proofErr w:type="gramStart"/>
                      <w:r w:rsidRPr="00D5738E"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  <w:t>available</w:t>
                      </w:r>
                      <w:proofErr w:type="gramEnd"/>
                      <w:r w:rsidRPr="00D5738E"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  <w:t xml:space="preserve"> 8:00 a.m. - 5:00 p.m. weekdays, </w:t>
                      </w:r>
                      <w:hyperlink r:id="rId39" w:history="1">
                        <w:r w:rsidRPr="00D5738E">
                          <w:rPr>
                            <w:rStyle w:val="Hyperlink"/>
                            <w:rFonts w:ascii="Century Gothic" w:hAnsi="Century Gothic" w:cs="Tahoma"/>
                            <w:color w:val="auto"/>
                            <w:sz w:val="18"/>
                            <w:szCs w:val="20"/>
                          </w:rPr>
                          <w:t>www.php.oma.org</w:t>
                        </w:r>
                      </w:hyperlink>
                      <w:r w:rsidRPr="00D5738E"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693B2CE2" w14:textId="77777777" w:rsidR="004D11B5" w:rsidRPr="00D5738E" w:rsidRDefault="004D11B5" w:rsidP="00556603">
                      <w:pPr>
                        <w:pStyle w:val="NormalWeb"/>
                        <w:shd w:val="clear" w:color="auto" w:fill="FFFFFF"/>
                        <w:spacing w:line="312" w:lineRule="auto"/>
                        <w:rPr>
                          <w:rFonts w:ascii="Century Gothic" w:hAnsi="Century Gothic" w:cs="Tahoma"/>
                          <w:sz w:val="20"/>
                          <w:szCs w:val="20"/>
                        </w:rPr>
                      </w:pPr>
                    </w:p>
                    <w:p w14:paraId="0EC8E64D" w14:textId="77777777" w:rsidR="004D11B5" w:rsidRPr="00D5738E" w:rsidRDefault="004D11B5" w:rsidP="00B81F7E">
                      <w:pPr>
                        <w:pStyle w:val="NormalWeb"/>
                        <w:shd w:val="clear" w:color="auto" w:fill="FFFFFF"/>
                        <w:spacing w:line="312" w:lineRule="auto"/>
                        <w:rPr>
                          <w:rFonts w:ascii="Century Gothic" w:hAnsi="Century Gothic" w:cs="Tahoma"/>
                          <w:b/>
                          <w:sz w:val="20"/>
                          <w:szCs w:val="20"/>
                        </w:rPr>
                      </w:pPr>
                      <w:r w:rsidRPr="00D5738E">
                        <w:rPr>
                          <w:rFonts w:ascii="Century Gothic" w:hAnsi="Century Gothic" w:cs="Tahoma"/>
                          <w:b/>
                          <w:sz w:val="22"/>
                          <w:szCs w:val="20"/>
                        </w:rPr>
                        <w:t>Mental Health Helpline</w:t>
                      </w:r>
                    </w:p>
                    <w:p w14:paraId="1E35C015" w14:textId="13B5AA41" w:rsidR="004D11B5" w:rsidRPr="00D5738E" w:rsidRDefault="004D11B5" w:rsidP="00B81F7E">
                      <w:pPr>
                        <w:pStyle w:val="NormalWeb"/>
                        <w:shd w:val="clear" w:color="auto" w:fill="FFFFFF"/>
                        <w:spacing w:line="312" w:lineRule="auto"/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</w:pPr>
                      <w:r w:rsidRPr="00D5738E">
                        <w:rPr>
                          <w:rFonts w:ascii="Century Gothic" w:hAnsi="Century Gothic" w:cs="Tahoma"/>
                          <w:bCs/>
                          <w:sz w:val="18"/>
                          <w:szCs w:val="20"/>
                        </w:rPr>
                        <w:t>1-866-531-2600</w:t>
                      </w:r>
                    </w:p>
                    <w:p w14:paraId="0F16A146" w14:textId="77777777" w:rsidR="004D11B5" w:rsidRPr="00D5738E" w:rsidRDefault="004D11B5" w:rsidP="00556603">
                      <w:pPr>
                        <w:pStyle w:val="NormalWeb"/>
                        <w:shd w:val="clear" w:color="auto" w:fill="FFFFFF"/>
                        <w:spacing w:before="0" w:after="0"/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</w:pPr>
                      <w:hyperlink r:id="rId40" w:history="1">
                        <w:r w:rsidRPr="00D5738E">
                          <w:rPr>
                            <w:rStyle w:val="Hyperlink"/>
                            <w:rFonts w:ascii="Century Gothic" w:hAnsi="Century Gothic" w:cs="Tahoma"/>
                            <w:color w:val="auto"/>
                            <w:sz w:val="18"/>
                            <w:szCs w:val="20"/>
                          </w:rPr>
                          <w:t>http://www.mentalhealthhelpline.ca</w:t>
                        </w:r>
                      </w:hyperlink>
                      <w:r w:rsidRPr="00D5738E">
                        <w:rPr>
                          <w:rFonts w:ascii="Century Gothic" w:hAnsi="Century Gothic" w:cs="Tahoma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7235C462" w14:textId="77777777" w:rsidR="004D11B5" w:rsidRPr="00D5738E" w:rsidRDefault="004D11B5" w:rsidP="00556603">
                      <w:pPr>
                        <w:pStyle w:val="NormalWeb"/>
                        <w:shd w:val="clear" w:color="auto" w:fill="FFFFFF"/>
                        <w:spacing w:line="312" w:lineRule="auto"/>
                        <w:rPr>
                          <w:rFonts w:ascii="Century Gothic" w:hAnsi="Century Gothic" w:cs="Tahoma"/>
                          <w:sz w:val="20"/>
                          <w:szCs w:val="20"/>
                        </w:rPr>
                      </w:pPr>
                    </w:p>
                    <w:p w14:paraId="08716674" w14:textId="77777777" w:rsidR="004D11B5" w:rsidRDefault="004D11B5" w:rsidP="00B81F7E">
                      <w:pPr>
                        <w:pStyle w:val="NormalWeb"/>
                        <w:shd w:val="clear" w:color="auto" w:fill="FFFFFF"/>
                        <w:spacing w:line="312" w:lineRule="auto"/>
                        <w:rPr>
                          <w:rFonts w:ascii="Century Gothic" w:eastAsiaTheme="minorHAnsi" w:hAnsi="Century Gothic" w:cstheme="minorBidi"/>
                          <w:b/>
                          <w:sz w:val="22"/>
                          <w:szCs w:val="22"/>
                        </w:rPr>
                      </w:pPr>
                      <w:r w:rsidRPr="00D5738E">
                        <w:rPr>
                          <w:rFonts w:ascii="Century Gothic" w:eastAsiaTheme="minorHAnsi" w:hAnsi="Century Gothic" w:cstheme="minorBidi"/>
                          <w:b/>
                          <w:sz w:val="22"/>
                          <w:szCs w:val="22"/>
                        </w:rPr>
                        <w:t>Faith, Spirituality and Cultural</w:t>
                      </w:r>
                      <w:r>
                        <w:rPr>
                          <w:rFonts w:ascii="Century Gothic" w:eastAsiaTheme="minorHAnsi" w:hAnsi="Century Gothic" w:cstheme="minorBidi"/>
                          <w:b/>
                          <w:sz w:val="22"/>
                          <w:szCs w:val="22"/>
                        </w:rPr>
                        <w:t xml:space="preserve"> Supports</w:t>
                      </w:r>
                    </w:p>
                    <w:p w14:paraId="13BBC829" w14:textId="5FF6F204" w:rsidR="004D11B5" w:rsidRPr="00D5738E" w:rsidRDefault="004D11B5" w:rsidP="00D5738E">
                      <w:pPr>
                        <w:pStyle w:val="NormalWeb"/>
                        <w:shd w:val="clear" w:color="auto" w:fill="FFFFFF"/>
                        <w:rPr>
                          <w:rFonts w:ascii="Century Gothic" w:eastAsiaTheme="minorHAnsi" w:hAnsi="Century Gothic" w:cstheme="minorBidi"/>
                          <w:sz w:val="18"/>
                          <w:szCs w:val="18"/>
                        </w:rPr>
                      </w:pPr>
                      <w:proofErr w:type="spellStart"/>
                      <w:r w:rsidRPr="00D5738E">
                        <w:rPr>
                          <w:rFonts w:ascii="Century Gothic" w:hAnsi="Century Gothic"/>
                          <w:sz w:val="18"/>
                          <w:szCs w:val="20"/>
                        </w:rPr>
                        <w:t>Lakehead</w:t>
                      </w:r>
                      <w:proofErr w:type="spellEnd"/>
                      <w:r w:rsidRPr="00D5738E">
                        <w:rPr>
                          <w:rFonts w:ascii="Century Gothic" w:hAnsi="Century Gothic"/>
                          <w:sz w:val="18"/>
                          <w:szCs w:val="20"/>
                        </w:rPr>
                        <w:t xml:space="preserve"> Chaplaincy and</w:t>
                      </w:r>
                      <w:r w:rsidRPr="00D5738E">
                        <w:rPr>
                          <w:rFonts w:ascii="Century Gothic" w:eastAsiaTheme="minorHAnsi" w:hAnsi="Century Gothic" w:cstheme="minorBidi"/>
                          <w:sz w:val="18"/>
                          <w:szCs w:val="20"/>
                        </w:rPr>
                        <w:t xml:space="preserve"> Laurentian Spirituality </w:t>
                      </w:r>
                      <w:proofErr w:type="spellStart"/>
                      <w:r w:rsidRPr="00D5738E">
                        <w:rPr>
                          <w:rFonts w:ascii="Century Gothic" w:eastAsiaTheme="minorHAnsi" w:hAnsi="Century Gothic" w:cstheme="minorBidi"/>
                          <w:sz w:val="18"/>
                          <w:szCs w:val="20"/>
                        </w:rPr>
                        <w:t>Centres</w:t>
                      </w:r>
                      <w:proofErr w:type="spellEnd"/>
                      <w:r w:rsidRPr="00D5738E">
                        <w:rPr>
                          <w:rFonts w:ascii="Century Gothic" w:eastAsiaTheme="minorHAnsi" w:hAnsi="Century Gothic" w:cstheme="minorBidi"/>
                          <w:sz w:val="18"/>
                          <w:szCs w:val="20"/>
                        </w:rPr>
                        <w:t xml:space="preserve"> are available, as well </w:t>
                      </w:r>
                      <w:r w:rsidRPr="00D5738E">
                        <w:rPr>
                          <w:rFonts w:ascii="Century Gothic" w:eastAsiaTheme="minorHAnsi" w:hAnsi="Century Gothic" w:cstheme="minorBidi"/>
                          <w:sz w:val="18"/>
                          <w:szCs w:val="18"/>
                        </w:rPr>
                        <w:t xml:space="preserve">as </w:t>
                      </w:r>
                      <w:hyperlink r:id="rId41" w:history="1">
                        <w:r w:rsidRPr="00D5738E">
                          <w:rPr>
                            <w:rStyle w:val="Hyperlink"/>
                            <w:rFonts w:ascii="Century Gothic" w:hAnsi="Century Gothic" w:cs="Tahoma"/>
                            <w:b/>
                            <w:color w:val="auto"/>
                            <w:sz w:val="18"/>
                            <w:szCs w:val="18"/>
                            <w:u w:val="none"/>
                          </w:rPr>
                          <w:t>NOSM Indigenous Affairs</w:t>
                        </w:r>
                      </w:hyperlink>
                      <w:r w:rsidRPr="00D5738E">
                        <w:rPr>
                          <w:rFonts w:ascii="Century Gothic" w:hAnsi="Century Gothic" w:cs="Tahoma"/>
                          <w:sz w:val="18"/>
                          <w:szCs w:val="18"/>
                        </w:rPr>
                        <w:t xml:space="preserve"> which </w:t>
                      </w:r>
                      <w:r w:rsidRPr="00D5738E">
                        <w:rPr>
                          <w:rFonts w:ascii="Century Gothic" w:hAnsi="Century Gothic"/>
                          <w:sz w:val="18"/>
                          <w:szCs w:val="18"/>
                        </w:rPr>
                        <w:t>can assist with connection to Elders and other Indigenous cultural supports</w:t>
                      </w:r>
                    </w:p>
                    <w:p w14:paraId="25FA7761" w14:textId="77777777" w:rsidR="004D11B5" w:rsidRPr="00D5738E" w:rsidRDefault="004D11B5" w:rsidP="006B2237">
                      <w:pPr>
                        <w:rPr>
                          <w:rFonts w:ascii="Tahoma" w:hAnsi="Tahoma" w:cs="Tahoma"/>
                          <w:color w:val="555555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</w:p>
    <w:p w14:paraId="3D107FC2" w14:textId="5793FBA8" w:rsidR="000241A7" w:rsidRPr="00581BDB" w:rsidRDefault="004D11B5" w:rsidP="00581BDB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923968" behindDoc="0" locked="1" layoutInCell="1" allowOverlap="1" wp14:anchorId="632A4FCB" wp14:editId="3FC09A88">
                <wp:simplePos x="0" y="0"/>
                <wp:positionH relativeFrom="margin">
                  <wp:posOffset>6172200</wp:posOffset>
                </wp:positionH>
                <wp:positionV relativeFrom="page">
                  <wp:posOffset>3928110</wp:posOffset>
                </wp:positionV>
                <wp:extent cx="870585" cy="4343400"/>
                <wp:effectExtent l="0" t="0" r="0" b="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585" cy="4343400"/>
                        </a:xfrm>
                        <a:prstGeom prst="rect">
                          <a:avLst/>
                        </a:prstGeom>
                        <a:solidFill>
                          <a:srgbClr val="0B285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BF94EC" w14:textId="77777777" w:rsidR="004D11B5" w:rsidRDefault="004D11B5" w:rsidP="004D11B5">
                            <w:pP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</w:rPr>
                            </w:pPr>
                          </w:p>
                          <w:p w14:paraId="10C102C5" w14:textId="77777777" w:rsidR="004D11B5" w:rsidRPr="00DC185B" w:rsidRDefault="004D11B5" w:rsidP="004D11B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Mental, Emotional and Spiritual Wellness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486pt;margin-top:309.3pt;width:68.55pt;height:342pt;z-index:251923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" fillcolor="#0b2852" stroked="f">
                <v:textbox style="layout-flow:vertical">
                  <w:txbxContent>
                    <w:p w14:paraId="40BF94EC" w14:textId="77777777" w:rsidR="004D11B5" w:rsidRDefault="004D11B5" w:rsidP="004D11B5">
                      <w:pPr>
                        <w:rPr>
                          <w:rFonts w:ascii="Century Gothic" w:hAnsi="Century Gothic"/>
                          <w:b/>
                          <w:color w:val="FFFFFF" w:themeColor="background1"/>
                        </w:rPr>
                      </w:pPr>
                    </w:p>
                    <w:p w14:paraId="10C102C5" w14:textId="77777777" w:rsidR="004D11B5" w:rsidRPr="00DC185B" w:rsidRDefault="004D11B5" w:rsidP="004D11B5">
                      <w:pPr>
                        <w:spacing w:after="0" w:line="240" w:lineRule="auto"/>
                        <w:rPr>
                          <w:rFonts w:ascii="Century Gothic" w:hAnsi="Century Gothic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FFFFFF" w:themeColor="background1"/>
                          <w:sz w:val="28"/>
                          <w:szCs w:val="28"/>
                        </w:rPr>
                        <w:t>Mental, Emotional and Spiritual Wellness</w:t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</w:p>
    <w:p w14:paraId="6FA051F7" w14:textId="5A8433F1" w:rsidR="000241A7" w:rsidRDefault="00B47F85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921920" behindDoc="0" locked="0" layoutInCell="1" allowOverlap="1" wp14:anchorId="1CC9909A" wp14:editId="3F48913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4685" cy="3886200"/>
                <wp:effectExtent l="0" t="0" r="31115" b="25400"/>
                <wp:wrapSquare wrapText="bothSides"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685" cy="3886200"/>
                          <a:chOff x="0" y="0"/>
                          <a:chExt cx="5734685" cy="3239588"/>
                        </a:xfrm>
                      </wpg:grpSpPr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85846"/>
                            <a:ext cx="5734685" cy="2953742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59E520" w14:textId="778C4D81" w:rsidR="004D11B5" w:rsidRDefault="004D11B5" w:rsidP="004D11B5">
                              <w:pPr>
                                <w:spacing w:after="0" w:line="360" w:lineRule="auto"/>
                              </w:pPr>
                              <w:r w:rsidRPr="00CF0716">
                                <w:rPr>
                                  <w:u w:val="single"/>
                                </w:rPr>
                                <w:t>Thunder Bay:</w:t>
                              </w:r>
                              <w:r>
                                <w:t xml:space="preserve"> </w:t>
                              </w:r>
                              <w:proofErr w:type="spellStart"/>
                              <w:r>
                                <w:t>Lakehead</w:t>
                              </w:r>
                              <w:proofErr w:type="spellEnd"/>
                              <w:r>
                                <w:t xml:space="preserve"> Student Health &amp; Counselling Centre</w:t>
                              </w:r>
                            </w:p>
                            <w:p w14:paraId="4CE8A2C0" w14:textId="6ABAF6CD" w:rsidR="004D11B5" w:rsidRDefault="004D11B5" w:rsidP="00CF0716">
                              <w:pPr>
                                <w:spacing w:after="0" w:line="240" w:lineRule="auto"/>
                              </w:pPr>
                              <w:r>
                                <w:t>Physicians available, appointments can be booked in advance</w:t>
                              </w:r>
                            </w:p>
                            <w:p w14:paraId="13B8892D" w14:textId="77777777" w:rsidR="004D11B5" w:rsidRDefault="004D11B5" w:rsidP="00CF0716">
                              <w:pPr>
                                <w:spacing w:after="80" w:line="240" w:lineRule="auto"/>
                              </w:pPr>
                              <w:hyperlink r:id="rId42" w:history="1">
                                <w:r w:rsidRPr="00C73EF7">
                                  <w:rPr>
                                    <w:rStyle w:val="Hyperlink"/>
                                  </w:rPr>
                                  <w:t>https://www.lakeheadu.ca/current-students/student-health-and-counselling-centre/services-offered/medical-health-services</w:t>
                                </w:r>
                              </w:hyperlink>
                              <w:r>
                                <w:t xml:space="preserve"> </w:t>
                              </w:r>
                            </w:p>
                            <w:p w14:paraId="16A061BF" w14:textId="77777777" w:rsidR="004D11B5" w:rsidRDefault="004D11B5" w:rsidP="00CF0716">
                              <w:pPr>
                                <w:pStyle w:val="Heading4"/>
                                <w:shd w:val="clear" w:color="auto" w:fill="FFFFFF"/>
                                <w:spacing w:before="0" w:beforeAutospacing="0" w:after="0" w:afterAutospacing="0" w:line="336" w:lineRule="atLeast"/>
                                <w:rPr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  <w:sz w:val="22"/>
                                  <w:szCs w:val="22"/>
                                </w:rPr>
                              </w:pPr>
                              <w:r w:rsidRPr="00CF0716">
                                <w:rPr>
                                  <w:rFonts w:asciiTheme="minorHAnsi" w:hAnsiTheme="minorHAnsi"/>
                                  <w:b w:val="0"/>
                                  <w:sz w:val="22"/>
                                  <w:szCs w:val="22"/>
                                  <w:u w:val="single"/>
                                </w:rPr>
                                <w:t>Sudbury:</w:t>
                              </w:r>
                              <w:r w:rsidRPr="0015536D"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  <w:sz w:val="22"/>
                                  <w:szCs w:val="22"/>
                                </w:rPr>
                                <w:t xml:space="preserve">Laurentian University Health Services </w:t>
                              </w:r>
                            </w:p>
                            <w:p w14:paraId="3C69185F" w14:textId="77777777" w:rsidR="004D11B5" w:rsidRDefault="004D11B5" w:rsidP="00CF0716">
                              <w:pPr>
                                <w:pStyle w:val="Heading4"/>
                                <w:shd w:val="clear" w:color="auto" w:fill="FFFFFF"/>
                                <w:spacing w:before="0" w:beforeAutospacing="0" w:after="0" w:afterAutospacing="0" w:line="336" w:lineRule="atLeast"/>
                                <w:rPr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  <w:sz w:val="22"/>
                                  <w:szCs w:val="22"/>
                                </w:rPr>
                                <w:t>Offe</w:t>
                              </w:r>
                              <w:r w:rsidRPr="0015536D">
                                <w:rPr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  <w:sz w:val="22"/>
                                  <w:szCs w:val="22"/>
                                </w:rPr>
                                <w:t>rs primary healthcare</w:t>
                              </w:r>
                              <w:r>
                                <w:rPr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  <w:sz w:val="22"/>
                                  <w:szCs w:val="22"/>
                                </w:rPr>
                                <w:t>,</w:t>
                              </w:r>
                              <w:r w:rsidRPr="0015536D">
                                <w:rPr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15536D">
                                <w:rPr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  <w:sz w:val="22"/>
                                  <w:szCs w:val="22"/>
                                </w:rPr>
                                <w:t>counselling</w:t>
                              </w:r>
                              <w:proofErr w:type="spellEnd"/>
                              <w:r w:rsidRPr="0015536D">
                                <w:rPr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  <w:sz w:val="22"/>
                                  <w:szCs w:val="22"/>
                                </w:rPr>
                                <w:t xml:space="preserve"> and medical care. </w:t>
                              </w:r>
                              <w:r>
                                <w:rPr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  <w:sz w:val="22"/>
                                  <w:szCs w:val="22"/>
                                </w:rPr>
                                <w:t xml:space="preserve">RN’s and NP’s </w:t>
                              </w:r>
                              <w:r w:rsidRPr="0015536D">
                                <w:rPr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  <w:sz w:val="22"/>
                                  <w:szCs w:val="22"/>
                                </w:rPr>
                                <w:t xml:space="preserve">on staff during regular office hours, part time physicians are available by appointment </w:t>
                              </w:r>
                            </w:p>
                            <w:p w14:paraId="29734CA1" w14:textId="26D8DB8A" w:rsidR="004D11B5" w:rsidRPr="0015536D" w:rsidRDefault="004D11B5" w:rsidP="000173E0">
                              <w:pPr>
                                <w:pStyle w:val="Heading4"/>
                                <w:shd w:val="clear" w:color="auto" w:fill="FFFFFF"/>
                                <w:spacing w:before="0" w:beforeAutospacing="0" w:after="300" w:afterAutospacing="0" w:line="336" w:lineRule="atLeast"/>
                                <w:rPr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  <w:sz w:val="22"/>
                                  <w:szCs w:val="22"/>
                                </w:rPr>
                              </w:pPr>
                              <w:hyperlink r:id="rId43" w:history="1">
                                <w:r w:rsidRPr="0088749B">
                                  <w:rPr>
                                    <w:rStyle w:val="Hyperlink"/>
                                    <w:rFonts w:asciiTheme="minorHAnsi" w:eastAsiaTheme="minorHAnsi" w:hAnsiTheme="minorHAnsi" w:cstheme="minorBidi"/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  <w:t>https://laurentian.ca/health-wellness</w:t>
                                </w:r>
                              </w:hyperlink>
                            </w:p>
                            <w:p w14:paraId="474F88B1" w14:textId="77777777" w:rsidR="004D11B5" w:rsidRPr="00CF0716" w:rsidRDefault="004D11B5" w:rsidP="000173E0">
                              <w:pPr>
                                <w:spacing w:after="0" w:line="240" w:lineRule="auto"/>
                                <w:rPr>
                                  <w:b/>
                                  <w:color w:val="0B2852"/>
                                  <w:sz w:val="24"/>
                                  <w:szCs w:val="24"/>
                                </w:rPr>
                              </w:pPr>
                              <w:r w:rsidRPr="00CF0716">
                                <w:rPr>
                                  <w:b/>
                                  <w:color w:val="0B2852"/>
                                  <w:sz w:val="24"/>
                                  <w:szCs w:val="24"/>
                                </w:rPr>
                                <w:t xml:space="preserve">Fitness and Recreation </w:t>
                              </w:r>
                            </w:p>
                            <w:p w14:paraId="513BBDB9" w14:textId="77777777" w:rsidR="004D11B5" w:rsidRDefault="004D11B5" w:rsidP="000173E0">
                              <w:pPr>
                                <w:spacing w:after="0" w:line="240" w:lineRule="auto"/>
                              </w:pPr>
                              <w:r>
                                <w:t>NOSM campus athletic facilities and campus recreation:</w:t>
                              </w:r>
                            </w:p>
                            <w:p w14:paraId="7BEA50B9" w14:textId="77777777" w:rsidR="004D11B5" w:rsidRDefault="004D11B5" w:rsidP="000173E0">
                              <w:pPr>
                                <w:spacing w:after="0" w:line="240" w:lineRule="auto"/>
                              </w:pPr>
                              <w:r>
                                <w:t xml:space="preserve">       Thunder Bay: </w:t>
                              </w:r>
                              <w:hyperlink r:id="rId44" w:history="1">
                                <w:r w:rsidRPr="00C73EF7">
                                  <w:rPr>
                                    <w:rStyle w:val="Hyperlink"/>
                                  </w:rPr>
                                  <w:t>www.thunderwolves.ca/campus-rec/</w:t>
                                </w:r>
                              </w:hyperlink>
                              <w:r>
                                <w:t xml:space="preserve"> </w:t>
                              </w:r>
                            </w:p>
                            <w:p w14:paraId="6727C656" w14:textId="77777777" w:rsidR="004D11B5" w:rsidRDefault="004D11B5" w:rsidP="000173E0">
                              <w:pPr>
                                <w:spacing w:after="0" w:line="240" w:lineRule="auto"/>
                              </w:pPr>
                              <w:r>
                                <w:t xml:space="preserve">       Sudbury: </w:t>
                              </w:r>
                              <w:hyperlink r:id="rId45" w:history="1">
                                <w:r w:rsidRPr="00C73EF7">
                                  <w:rPr>
                                    <w:rStyle w:val="Hyperlink"/>
                                  </w:rPr>
                                  <w:t>www.recreation.laurentian.ca</w:t>
                                </w:r>
                              </w:hyperlink>
                              <w:r>
                                <w:t xml:space="preserve"> </w:t>
                              </w:r>
                            </w:p>
                            <w:p w14:paraId="7BF0B844" w14:textId="77777777" w:rsidR="004D11B5" w:rsidRDefault="004D11B5" w:rsidP="000173E0">
                              <w:pPr>
                                <w:spacing w:after="0" w:line="240" w:lineRule="auto"/>
                              </w:pPr>
                              <w:proofErr w:type="spellStart"/>
                              <w:r>
                                <w:t>GoodLife</w:t>
                              </w:r>
                              <w:proofErr w:type="spellEnd"/>
                              <w:r>
                                <w:t xml:space="preserve"> Fitness (discounted membership with OMA discount)</w:t>
                              </w:r>
                            </w:p>
                            <w:p w14:paraId="5CD9FF8A" w14:textId="77777777" w:rsidR="004D11B5" w:rsidRDefault="004D11B5" w:rsidP="000173E0">
                              <w:pPr>
                                <w:spacing w:after="0" w:line="240" w:lineRule="auto"/>
                              </w:pPr>
                            </w:p>
                            <w:p w14:paraId="322D2E45" w14:textId="77777777" w:rsidR="004D11B5" w:rsidRDefault="004D11B5" w:rsidP="000173E0">
                              <w:pPr>
                                <w:spacing w:after="0" w:line="240" w:lineRule="auto"/>
                              </w:pPr>
                              <w:r>
                                <w:t xml:space="preserve">Please see the Clerkship Community Handbook for local resources and supports for each CCC community.  </w:t>
                              </w:r>
                            </w:p>
                            <w:p w14:paraId="0A54DE71" w14:textId="77777777" w:rsidR="004D11B5" w:rsidRPr="00F51A63" w:rsidRDefault="004D11B5">
                              <w:pPr>
                                <w:rPr>
                                  <w:rFonts w:ascii="Century Gothic" w:hAnsi="Century Gothic"/>
                                  <w:color w:val="003300"/>
                                </w:rPr>
                              </w:pPr>
                            </w:p>
                            <w:p w14:paraId="74E65290" w14:textId="77777777" w:rsidR="004D11B5" w:rsidRPr="007B7420" w:rsidRDefault="004D11B5">
                              <w:pPr>
                                <w:rPr>
                                  <w:rFonts w:ascii="Century Gothic" w:hAnsi="Century Gothic"/>
                                  <w:b/>
                                  <w:color w:val="BFBFBF" w:themeColor="background1" w:themeShade="BF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5" name="Text Box 195"/>
                        <wps:cNvSpPr txBox="1"/>
                        <wps:spPr>
                          <a:xfrm>
                            <a:off x="1943100" y="0"/>
                            <a:ext cx="1714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72D93B" w14:textId="44C36D6B" w:rsidR="004D11B5" w:rsidRPr="00D5738E" w:rsidRDefault="004D11B5" w:rsidP="00B47F85">
                              <w:pPr>
                                <w:rPr>
                                  <w:rFonts w:ascii="Century Gothic" w:hAnsi="Century Gothic"/>
                                  <w:b/>
                                  <w:color w:val="0B2852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0B2852"/>
                                  <w:sz w:val="28"/>
                                  <w:szCs w:val="28"/>
                                </w:rPr>
                                <w:t>Physical Wellness</w:t>
                              </w:r>
                            </w:p>
                            <w:p w14:paraId="1B049B1B" w14:textId="77777777" w:rsidR="004D11B5" w:rsidRDefault="004D11B5" w:rsidP="00B47F8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6" o:spid="_x0000_s1035" style="position:absolute;margin-left:0;margin-top:0;width:451.55pt;height:306pt;z-index:251921920;mso-width-relative:margin;mso-height-relative:margin" coordsize="5734685,323958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">
                <v:shape id="_x0000_s1036" type="#_x0000_t202" style="position:absolute;top:285846;width:5734685;height:295374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0ux1wgAA&#10;ANsAAAAPAAAAZHJzL2Rvd25yZXYueG1sRE9LS8NAEL4L/odlBG92Y9RSYrdFBMWL0MQ+rtPsNAlm&#10;Z0N2TGJ/vSsI3ubje85yPblWDdSHxrOB21kCirj0tuHKwPbj5WYBKgiyxdYzGfimAOvV5cUSM+tH&#10;zmkopFIxhEOGBmqRLtM6lDU5DDPfEUfu5HuHEmFfadvjGMNdq9MkmWuHDceGGjt6rqn8LL6cgd1+&#10;sz/6tGoP+Sl/HR/u3u/lLMZcX01Pj6CEJvkX/7nfbJyfwu8v8QC9+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bS7HXCAAAA2wAAAA8AAAAAAAAAAAAAAAAAlwIAAGRycy9kb3du&#10;cmV2LnhtbFBLBQYAAAAABAAEAPUAAACGAwAAAAA=&#10;" fillcolor="white [3201]" strokecolor="#a5a5a5 [3206]" strokeweight="1pt">
                  <v:textbox>
                    <w:txbxContent>
                      <w:p w14:paraId="6459E520" w14:textId="778C4D81" w:rsidR="004D11B5" w:rsidRDefault="004D11B5" w:rsidP="004D11B5">
                        <w:pPr>
                          <w:spacing w:after="0" w:line="360" w:lineRule="auto"/>
                        </w:pPr>
                        <w:r w:rsidRPr="00CF0716">
                          <w:rPr>
                            <w:u w:val="single"/>
                          </w:rPr>
                          <w:t>Thunder Bay:</w:t>
                        </w:r>
                        <w:r>
                          <w:t xml:space="preserve"> </w:t>
                        </w:r>
                        <w:proofErr w:type="spellStart"/>
                        <w:r>
                          <w:t>Lakehead</w:t>
                        </w:r>
                        <w:proofErr w:type="spellEnd"/>
                        <w:r>
                          <w:t xml:space="preserve"> Student Health &amp; Counselling Centre</w:t>
                        </w:r>
                      </w:p>
                      <w:p w14:paraId="4CE8A2C0" w14:textId="6ABAF6CD" w:rsidR="004D11B5" w:rsidRDefault="004D11B5" w:rsidP="00CF0716">
                        <w:pPr>
                          <w:spacing w:after="0" w:line="240" w:lineRule="auto"/>
                        </w:pPr>
                        <w:r>
                          <w:t>Physicians available, appointments can be booked in advance</w:t>
                        </w:r>
                      </w:p>
                      <w:p w14:paraId="13B8892D" w14:textId="77777777" w:rsidR="004D11B5" w:rsidRDefault="004D11B5" w:rsidP="00CF0716">
                        <w:pPr>
                          <w:spacing w:after="80" w:line="240" w:lineRule="auto"/>
                        </w:pPr>
                        <w:hyperlink r:id="rId46" w:history="1">
                          <w:r w:rsidRPr="00C73EF7">
                            <w:rPr>
                              <w:rStyle w:val="Hyperlink"/>
                            </w:rPr>
                            <w:t>https://www.lakeheadu.ca/current-students/student-health-and-counselling-centre/services-offered/medical-health-services</w:t>
                          </w:r>
                        </w:hyperlink>
                        <w:r>
                          <w:t xml:space="preserve"> </w:t>
                        </w:r>
                      </w:p>
                      <w:p w14:paraId="16A061BF" w14:textId="77777777" w:rsidR="004D11B5" w:rsidRDefault="004D11B5" w:rsidP="00CF0716">
                        <w:pPr>
                          <w:pStyle w:val="Heading4"/>
                          <w:shd w:val="clear" w:color="auto" w:fill="FFFFFF"/>
                          <w:spacing w:before="0" w:beforeAutospacing="0" w:after="0" w:afterAutospacing="0" w:line="336" w:lineRule="atLeast"/>
                          <w:rPr>
                            <w:rFonts w:asciiTheme="minorHAnsi" w:eastAsiaTheme="minorHAnsi" w:hAnsiTheme="minorHAnsi" w:cstheme="minorBidi"/>
                            <w:b w:val="0"/>
                            <w:bCs w:val="0"/>
                            <w:sz w:val="22"/>
                            <w:szCs w:val="22"/>
                          </w:rPr>
                        </w:pPr>
                        <w:r w:rsidRPr="00CF0716">
                          <w:rPr>
                            <w:rFonts w:asciiTheme="minorHAnsi" w:hAnsiTheme="minorHAnsi"/>
                            <w:b w:val="0"/>
                            <w:sz w:val="22"/>
                            <w:szCs w:val="22"/>
                            <w:u w:val="single"/>
                          </w:rPr>
                          <w:t>Sudbury:</w:t>
                        </w:r>
                        <w:r w:rsidRPr="0015536D"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Theme="minorHAnsi" w:eastAsiaTheme="minorHAnsi" w:hAnsiTheme="minorHAnsi" w:cstheme="minorBidi"/>
                            <w:b w:val="0"/>
                            <w:bCs w:val="0"/>
                            <w:sz w:val="22"/>
                            <w:szCs w:val="22"/>
                          </w:rPr>
                          <w:t xml:space="preserve">Laurentian University Health Services </w:t>
                        </w:r>
                      </w:p>
                      <w:p w14:paraId="3C69185F" w14:textId="77777777" w:rsidR="004D11B5" w:rsidRDefault="004D11B5" w:rsidP="00CF0716">
                        <w:pPr>
                          <w:pStyle w:val="Heading4"/>
                          <w:shd w:val="clear" w:color="auto" w:fill="FFFFFF"/>
                          <w:spacing w:before="0" w:beforeAutospacing="0" w:after="0" w:afterAutospacing="0" w:line="336" w:lineRule="atLeast"/>
                          <w:rPr>
                            <w:rFonts w:asciiTheme="minorHAnsi" w:eastAsiaTheme="minorHAnsi" w:hAnsiTheme="minorHAnsi" w:cstheme="minorBidi"/>
                            <w:b w:val="0"/>
                            <w:bCs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eastAsiaTheme="minorHAnsi" w:hAnsiTheme="minorHAnsi" w:cstheme="minorBidi"/>
                            <w:b w:val="0"/>
                            <w:bCs w:val="0"/>
                            <w:sz w:val="22"/>
                            <w:szCs w:val="22"/>
                          </w:rPr>
                          <w:t>Offe</w:t>
                        </w:r>
                        <w:r w:rsidRPr="0015536D">
                          <w:rPr>
                            <w:rFonts w:asciiTheme="minorHAnsi" w:eastAsiaTheme="minorHAnsi" w:hAnsiTheme="minorHAnsi" w:cstheme="minorBidi"/>
                            <w:b w:val="0"/>
                            <w:bCs w:val="0"/>
                            <w:sz w:val="22"/>
                            <w:szCs w:val="22"/>
                          </w:rPr>
                          <w:t>rs primary healthcare</w:t>
                        </w:r>
                        <w:r>
                          <w:rPr>
                            <w:rFonts w:asciiTheme="minorHAnsi" w:eastAsiaTheme="minorHAnsi" w:hAnsiTheme="minorHAnsi" w:cstheme="minorBidi"/>
                            <w:b w:val="0"/>
                            <w:bCs w:val="0"/>
                            <w:sz w:val="22"/>
                            <w:szCs w:val="22"/>
                          </w:rPr>
                          <w:t>,</w:t>
                        </w:r>
                        <w:r w:rsidRPr="0015536D">
                          <w:rPr>
                            <w:rFonts w:asciiTheme="minorHAnsi" w:eastAsiaTheme="minorHAnsi" w:hAnsiTheme="minorHAnsi" w:cstheme="minorBidi"/>
                            <w:b w:val="0"/>
                            <w:bCs w:val="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15536D">
                          <w:rPr>
                            <w:rFonts w:asciiTheme="minorHAnsi" w:eastAsiaTheme="minorHAnsi" w:hAnsiTheme="minorHAnsi" w:cstheme="minorBidi"/>
                            <w:b w:val="0"/>
                            <w:bCs w:val="0"/>
                            <w:sz w:val="22"/>
                            <w:szCs w:val="22"/>
                          </w:rPr>
                          <w:t>counselling</w:t>
                        </w:r>
                        <w:proofErr w:type="spellEnd"/>
                        <w:r w:rsidRPr="0015536D">
                          <w:rPr>
                            <w:rFonts w:asciiTheme="minorHAnsi" w:eastAsiaTheme="minorHAnsi" w:hAnsiTheme="minorHAnsi" w:cstheme="minorBidi"/>
                            <w:b w:val="0"/>
                            <w:bCs w:val="0"/>
                            <w:sz w:val="22"/>
                            <w:szCs w:val="22"/>
                          </w:rPr>
                          <w:t xml:space="preserve"> and medical care. </w:t>
                        </w:r>
                        <w:r>
                          <w:rPr>
                            <w:rFonts w:asciiTheme="minorHAnsi" w:eastAsiaTheme="minorHAnsi" w:hAnsiTheme="minorHAnsi" w:cstheme="minorBidi"/>
                            <w:b w:val="0"/>
                            <w:bCs w:val="0"/>
                            <w:sz w:val="22"/>
                            <w:szCs w:val="22"/>
                          </w:rPr>
                          <w:t xml:space="preserve">RN’s and NP’s </w:t>
                        </w:r>
                        <w:r w:rsidRPr="0015536D">
                          <w:rPr>
                            <w:rFonts w:asciiTheme="minorHAnsi" w:eastAsiaTheme="minorHAnsi" w:hAnsiTheme="minorHAnsi" w:cstheme="minorBidi"/>
                            <w:b w:val="0"/>
                            <w:bCs w:val="0"/>
                            <w:sz w:val="22"/>
                            <w:szCs w:val="22"/>
                          </w:rPr>
                          <w:t xml:space="preserve">on staff during regular office hours, part time physicians are available by appointment </w:t>
                        </w:r>
                      </w:p>
                      <w:p w14:paraId="29734CA1" w14:textId="26D8DB8A" w:rsidR="004D11B5" w:rsidRPr="0015536D" w:rsidRDefault="004D11B5" w:rsidP="000173E0">
                        <w:pPr>
                          <w:pStyle w:val="Heading4"/>
                          <w:shd w:val="clear" w:color="auto" w:fill="FFFFFF"/>
                          <w:spacing w:before="0" w:beforeAutospacing="0" w:after="300" w:afterAutospacing="0" w:line="336" w:lineRule="atLeast"/>
                          <w:rPr>
                            <w:rFonts w:asciiTheme="minorHAnsi" w:eastAsiaTheme="minorHAnsi" w:hAnsiTheme="minorHAnsi" w:cstheme="minorBidi"/>
                            <w:b w:val="0"/>
                            <w:bCs w:val="0"/>
                            <w:sz w:val="22"/>
                            <w:szCs w:val="22"/>
                          </w:rPr>
                        </w:pPr>
                        <w:hyperlink r:id="rId47" w:history="1">
                          <w:r w:rsidRPr="0088749B">
                            <w:rPr>
                              <w:rStyle w:val="Hyperlink"/>
                              <w:rFonts w:asciiTheme="minorHAnsi" w:eastAsiaTheme="minorHAnsi" w:hAnsiTheme="minorHAnsi" w:cstheme="minorBidi"/>
                              <w:b w:val="0"/>
                              <w:bCs w:val="0"/>
                              <w:sz w:val="22"/>
                              <w:szCs w:val="22"/>
                            </w:rPr>
                            <w:t>https://laurentian.ca/health-wellness</w:t>
                          </w:r>
                        </w:hyperlink>
                      </w:p>
                      <w:p w14:paraId="474F88B1" w14:textId="77777777" w:rsidR="004D11B5" w:rsidRPr="00CF0716" w:rsidRDefault="004D11B5" w:rsidP="000173E0">
                        <w:pPr>
                          <w:spacing w:after="0" w:line="240" w:lineRule="auto"/>
                          <w:rPr>
                            <w:b/>
                            <w:color w:val="0B2852"/>
                            <w:sz w:val="24"/>
                            <w:szCs w:val="24"/>
                          </w:rPr>
                        </w:pPr>
                        <w:r w:rsidRPr="00CF0716">
                          <w:rPr>
                            <w:b/>
                            <w:color w:val="0B2852"/>
                            <w:sz w:val="24"/>
                            <w:szCs w:val="24"/>
                          </w:rPr>
                          <w:t xml:space="preserve">Fitness and Recreation </w:t>
                        </w:r>
                      </w:p>
                      <w:p w14:paraId="513BBDB9" w14:textId="77777777" w:rsidR="004D11B5" w:rsidRDefault="004D11B5" w:rsidP="000173E0">
                        <w:pPr>
                          <w:spacing w:after="0" w:line="240" w:lineRule="auto"/>
                        </w:pPr>
                        <w:r>
                          <w:t>NOSM campus athletic facilities and campus recreation:</w:t>
                        </w:r>
                      </w:p>
                      <w:p w14:paraId="7BEA50B9" w14:textId="77777777" w:rsidR="004D11B5" w:rsidRDefault="004D11B5" w:rsidP="000173E0">
                        <w:pPr>
                          <w:spacing w:after="0" w:line="240" w:lineRule="auto"/>
                        </w:pPr>
                        <w:r>
                          <w:t xml:space="preserve">       Thunder Bay: </w:t>
                        </w:r>
                        <w:hyperlink r:id="rId48" w:history="1">
                          <w:r w:rsidRPr="00C73EF7">
                            <w:rPr>
                              <w:rStyle w:val="Hyperlink"/>
                            </w:rPr>
                            <w:t>www.thunderwolves.ca/campus-rec/</w:t>
                          </w:r>
                        </w:hyperlink>
                        <w:r>
                          <w:t xml:space="preserve"> </w:t>
                        </w:r>
                      </w:p>
                      <w:p w14:paraId="6727C656" w14:textId="77777777" w:rsidR="004D11B5" w:rsidRDefault="004D11B5" w:rsidP="000173E0">
                        <w:pPr>
                          <w:spacing w:after="0" w:line="240" w:lineRule="auto"/>
                        </w:pPr>
                        <w:r>
                          <w:t xml:space="preserve">       Sudbury: </w:t>
                        </w:r>
                        <w:hyperlink r:id="rId49" w:history="1">
                          <w:r w:rsidRPr="00C73EF7">
                            <w:rPr>
                              <w:rStyle w:val="Hyperlink"/>
                            </w:rPr>
                            <w:t>www.recreation.laurentian.ca</w:t>
                          </w:r>
                        </w:hyperlink>
                        <w:r>
                          <w:t xml:space="preserve"> </w:t>
                        </w:r>
                      </w:p>
                      <w:p w14:paraId="7BF0B844" w14:textId="77777777" w:rsidR="004D11B5" w:rsidRDefault="004D11B5" w:rsidP="000173E0">
                        <w:pPr>
                          <w:spacing w:after="0" w:line="240" w:lineRule="auto"/>
                        </w:pPr>
                        <w:proofErr w:type="spellStart"/>
                        <w:r>
                          <w:t>GoodLife</w:t>
                        </w:r>
                        <w:proofErr w:type="spellEnd"/>
                        <w:r>
                          <w:t xml:space="preserve"> Fitness (discounted membership with OMA discount)</w:t>
                        </w:r>
                      </w:p>
                      <w:p w14:paraId="5CD9FF8A" w14:textId="77777777" w:rsidR="004D11B5" w:rsidRDefault="004D11B5" w:rsidP="000173E0">
                        <w:pPr>
                          <w:spacing w:after="0" w:line="240" w:lineRule="auto"/>
                        </w:pPr>
                      </w:p>
                      <w:p w14:paraId="322D2E45" w14:textId="77777777" w:rsidR="004D11B5" w:rsidRDefault="004D11B5" w:rsidP="000173E0">
                        <w:pPr>
                          <w:spacing w:after="0" w:line="240" w:lineRule="auto"/>
                        </w:pPr>
                        <w:r>
                          <w:t xml:space="preserve">Please see the Clerkship Community Handbook for local resources and supports for each CCC community.  </w:t>
                        </w:r>
                      </w:p>
                      <w:p w14:paraId="0A54DE71" w14:textId="77777777" w:rsidR="004D11B5" w:rsidRPr="00F51A63" w:rsidRDefault="004D11B5">
                        <w:pPr>
                          <w:rPr>
                            <w:rFonts w:ascii="Century Gothic" w:hAnsi="Century Gothic"/>
                            <w:color w:val="003300"/>
                          </w:rPr>
                        </w:pPr>
                      </w:p>
                      <w:p w14:paraId="74E65290" w14:textId="77777777" w:rsidR="004D11B5" w:rsidRPr="007B7420" w:rsidRDefault="004D11B5">
                        <w:pPr>
                          <w:rPr>
                            <w:rFonts w:ascii="Century Gothic" w:hAnsi="Century Gothic"/>
                            <w:b/>
                            <w:color w:val="BFBFBF" w:themeColor="background1" w:themeShade="BF"/>
                          </w:rPr>
                        </w:pPr>
                      </w:p>
                    </w:txbxContent>
                  </v:textbox>
                </v:shape>
                <v:shape id="Text Box 195" o:spid="_x0000_s1037" type="#_x0000_t202" style="position:absolute;left:1943100;width:1714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LSn/wgAA&#10;ANwAAAAPAAAAZHJzL2Rvd25yZXYueG1sRE/JasMwEL0X8g9iAr3VUkpSYieyCS2BnlqaDXIbrIlt&#10;Yo2Mpcbu31eFQm7zeOusi9G24ka9bxxrmCUKBHHpTMOVhsN++7QE4QOywdYxafghD0U+eVhjZtzA&#10;X3TbhUrEEPYZaqhD6DIpfVmTRZ+4jjhyF9dbDBH2lTQ9DjHctvJZqRdpseHYUGNHrzWV19231XD8&#10;uJxPc/VZvdlFN7hRSbap1PpxOm5WIAKN4S7+d7+bOD9dwN8z8QKZ/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QtKf/CAAAA3AAAAA8AAAAAAAAAAAAAAAAAlwIAAGRycy9kb3du&#10;cmV2LnhtbFBLBQYAAAAABAAEAPUAAACGAwAAAAA=&#10;" filled="f" stroked="f">
                  <v:textbox>
                    <w:txbxContent>
                      <w:p w14:paraId="5272D93B" w14:textId="44C36D6B" w:rsidR="004D11B5" w:rsidRPr="00D5738E" w:rsidRDefault="004D11B5" w:rsidP="00B47F85">
                        <w:pPr>
                          <w:rPr>
                            <w:rFonts w:ascii="Century Gothic" w:hAnsi="Century Gothic"/>
                            <w:b/>
                            <w:color w:val="0B2852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0B2852"/>
                            <w:sz w:val="28"/>
                            <w:szCs w:val="28"/>
                          </w:rPr>
                          <w:t>Physical Wellness</w:t>
                        </w:r>
                      </w:p>
                      <w:p w14:paraId="1B049B1B" w14:textId="77777777" w:rsidR="004D11B5" w:rsidRDefault="004D11B5" w:rsidP="00B47F85"/>
                    </w:txbxContent>
                  </v:textbox>
                </v:shape>
                <w10:wrap type="square"/>
              </v:group>
            </w:pict>
          </mc:Fallback>
        </mc:AlternateContent>
      </w:r>
      <w:r w:rsidR="009F7EF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4832" behindDoc="0" locked="1" layoutInCell="1" allowOverlap="1" wp14:anchorId="6F34CB93" wp14:editId="50D1BCE9">
                <wp:simplePos x="0" y="0"/>
                <wp:positionH relativeFrom="margin">
                  <wp:posOffset>6172200</wp:posOffset>
                </wp:positionH>
                <wp:positionV relativeFrom="page">
                  <wp:posOffset>384810</wp:posOffset>
                </wp:positionV>
                <wp:extent cx="870585" cy="376174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585" cy="3761740"/>
                        </a:xfrm>
                        <a:prstGeom prst="rect">
                          <a:avLst/>
                        </a:prstGeom>
                        <a:solidFill>
                          <a:srgbClr val="0B285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10E7F" w14:textId="77777777" w:rsidR="004D11B5" w:rsidRDefault="004D11B5">
                            <w:pP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</w:rPr>
                            </w:pPr>
                          </w:p>
                          <w:p w14:paraId="14C5EB9E" w14:textId="77777777" w:rsidR="004D11B5" w:rsidRPr="00DC185B" w:rsidRDefault="004D11B5" w:rsidP="009F7EF8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Physical Wellness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486pt;margin-top:30.3pt;width:68.55pt;height:296.2pt;z-index:251704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" fillcolor="#0b2852" stroked="f">
                <v:textbox style="layout-flow:vertical">
                  <w:txbxContent>
                    <w:p w14:paraId="22F10E7F" w14:textId="77777777" w:rsidR="004D11B5" w:rsidRDefault="004D11B5">
                      <w:pPr>
                        <w:rPr>
                          <w:rFonts w:ascii="Century Gothic" w:hAnsi="Century Gothic"/>
                          <w:b/>
                          <w:color w:val="FFFFFF" w:themeColor="background1"/>
                        </w:rPr>
                      </w:pPr>
                    </w:p>
                    <w:p w14:paraId="14C5EB9E" w14:textId="77777777" w:rsidR="004D11B5" w:rsidRPr="00DC185B" w:rsidRDefault="004D11B5" w:rsidP="009F7EF8">
                      <w:pPr>
                        <w:spacing w:after="0" w:line="240" w:lineRule="auto"/>
                        <w:rPr>
                          <w:rFonts w:ascii="Century Gothic" w:hAnsi="Century Gothic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FFFFFF" w:themeColor="background1"/>
                          <w:sz w:val="28"/>
                          <w:szCs w:val="28"/>
                        </w:rPr>
                        <w:t>Physical Wellness</w:t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 w:rsidR="00C4225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1280" behindDoc="0" locked="1" layoutInCell="1" allowOverlap="1" wp14:anchorId="69177B9B" wp14:editId="5BDB2901">
                <wp:simplePos x="0" y="0"/>
                <wp:positionH relativeFrom="margin">
                  <wp:posOffset>0</wp:posOffset>
                </wp:positionH>
                <wp:positionV relativeFrom="margin">
                  <wp:posOffset>4343400</wp:posOffset>
                </wp:positionV>
                <wp:extent cx="2782570" cy="1430020"/>
                <wp:effectExtent l="0" t="0" r="1143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2570" cy="14300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B9235" w14:textId="7D9CC203" w:rsidR="004D11B5" w:rsidRPr="00A54CC5" w:rsidRDefault="004D11B5">
                            <w:pPr>
                              <w:rPr>
                                <w:rFonts w:ascii="Century Gothic" w:hAnsi="Century Gothic"/>
                                <w:b/>
                                <w:color w:val="0B2852"/>
                                <w:sz w:val="24"/>
                                <w:szCs w:val="24"/>
                              </w:rPr>
                            </w:pPr>
                            <w:r w:rsidRPr="00A54CC5">
                              <w:rPr>
                                <w:rFonts w:ascii="Century Gothic" w:hAnsi="Century Gothic"/>
                                <w:b/>
                                <w:color w:val="0B2852"/>
                                <w:sz w:val="24"/>
                                <w:szCs w:val="24"/>
                              </w:rPr>
                              <w:t xml:space="preserve">You have brains in your head. </w:t>
                            </w:r>
                          </w:p>
                          <w:p w14:paraId="15587568" w14:textId="063E94BA" w:rsidR="004D11B5" w:rsidRPr="00A54CC5" w:rsidRDefault="004D11B5">
                            <w:pPr>
                              <w:rPr>
                                <w:rFonts w:ascii="Century Gothic" w:hAnsi="Century Gothic"/>
                                <w:b/>
                                <w:color w:val="0B2852"/>
                                <w:sz w:val="24"/>
                                <w:szCs w:val="24"/>
                              </w:rPr>
                            </w:pPr>
                            <w:r w:rsidRPr="00A54CC5">
                              <w:rPr>
                                <w:rFonts w:ascii="Century Gothic" w:hAnsi="Century Gothic"/>
                                <w:b/>
                                <w:color w:val="0B2852"/>
                                <w:sz w:val="24"/>
                                <w:szCs w:val="24"/>
                              </w:rPr>
                              <w:t>You have feet in your shoes.</w:t>
                            </w:r>
                          </w:p>
                          <w:p w14:paraId="01CBE5E1" w14:textId="0F0C823B" w:rsidR="004D11B5" w:rsidRPr="00A54CC5" w:rsidRDefault="004D11B5">
                            <w:pPr>
                              <w:rPr>
                                <w:rFonts w:ascii="Century Gothic" w:hAnsi="Century Gothic"/>
                                <w:b/>
                                <w:color w:val="0B2852"/>
                                <w:sz w:val="24"/>
                                <w:szCs w:val="24"/>
                              </w:rPr>
                            </w:pPr>
                            <w:r w:rsidRPr="00A54CC5">
                              <w:rPr>
                                <w:rFonts w:ascii="Century Gothic" w:hAnsi="Century Gothic"/>
                                <w:b/>
                                <w:color w:val="0B2852"/>
                                <w:sz w:val="24"/>
                                <w:szCs w:val="24"/>
                              </w:rPr>
                              <w:t xml:space="preserve">You can steer yourself any direction you choose. </w:t>
                            </w:r>
                          </w:p>
                          <w:p w14:paraId="6DECC163" w14:textId="2EC3D665" w:rsidR="004D11B5" w:rsidRPr="00A54CC5" w:rsidRDefault="004D11B5">
                            <w:pPr>
                              <w:rPr>
                                <w:color w:val="0B2852"/>
                              </w:rPr>
                            </w:pPr>
                            <w:r w:rsidRPr="00A54CC5">
                              <w:rPr>
                                <w:rFonts w:ascii="Century Gothic" w:hAnsi="Century Gothic"/>
                                <w:b/>
                                <w:color w:val="0B2852"/>
                                <w:sz w:val="24"/>
                                <w:szCs w:val="24"/>
                              </w:rPr>
                              <w:t>- Dr. Seuss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0;margin-top:342pt;width:219.1pt;height:112.6pt;z-index:251681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" fillcolor="#d8d8d8 [2732]" stroked="f">
                <v:textbox>
                  <w:txbxContent>
                    <w:p w14:paraId="1F7B9235" w14:textId="7D9CC203" w:rsidR="004D11B5" w:rsidRPr="00A54CC5" w:rsidRDefault="004D11B5">
                      <w:pPr>
                        <w:rPr>
                          <w:rFonts w:ascii="Century Gothic" w:hAnsi="Century Gothic"/>
                          <w:b/>
                          <w:color w:val="0B2852"/>
                          <w:sz w:val="24"/>
                          <w:szCs w:val="24"/>
                        </w:rPr>
                      </w:pPr>
                      <w:r w:rsidRPr="00A54CC5">
                        <w:rPr>
                          <w:rFonts w:ascii="Century Gothic" w:hAnsi="Century Gothic"/>
                          <w:b/>
                          <w:color w:val="0B2852"/>
                          <w:sz w:val="24"/>
                          <w:szCs w:val="24"/>
                        </w:rPr>
                        <w:t xml:space="preserve">You have brains in your head. </w:t>
                      </w:r>
                    </w:p>
                    <w:p w14:paraId="15587568" w14:textId="063E94BA" w:rsidR="004D11B5" w:rsidRPr="00A54CC5" w:rsidRDefault="004D11B5">
                      <w:pPr>
                        <w:rPr>
                          <w:rFonts w:ascii="Century Gothic" w:hAnsi="Century Gothic"/>
                          <w:b/>
                          <w:color w:val="0B2852"/>
                          <w:sz w:val="24"/>
                          <w:szCs w:val="24"/>
                        </w:rPr>
                      </w:pPr>
                      <w:r w:rsidRPr="00A54CC5">
                        <w:rPr>
                          <w:rFonts w:ascii="Century Gothic" w:hAnsi="Century Gothic"/>
                          <w:b/>
                          <w:color w:val="0B2852"/>
                          <w:sz w:val="24"/>
                          <w:szCs w:val="24"/>
                        </w:rPr>
                        <w:t>You have feet in your shoes.</w:t>
                      </w:r>
                    </w:p>
                    <w:p w14:paraId="01CBE5E1" w14:textId="0F0C823B" w:rsidR="004D11B5" w:rsidRPr="00A54CC5" w:rsidRDefault="004D11B5">
                      <w:pPr>
                        <w:rPr>
                          <w:rFonts w:ascii="Century Gothic" w:hAnsi="Century Gothic"/>
                          <w:b/>
                          <w:color w:val="0B2852"/>
                          <w:sz w:val="24"/>
                          <w:szCs w:val="24"/>
                        </w:rPr>
                      </w:pPr>
                      <w:r w:rsidRPr="00A54CC5">
                        <w:rPr>
                          <w:rFonts w:ascii="Century Gothic" w:hAnsi="Century Gothic"/>
                          <w:b/>
                          <w:color w:val="0B2852"/>
                          <w:sz w:val="24"/>
                          <w:szCs w:val="24"/>
                        </w:rPr>
                        <w:t xml:space="preserve">You can steer yourself any direction you choose. </w:t>
                      </w:r>
                    </w:p>
                    <w:p w14:paraId="6DECC163" w14:textId="2EC3D665" w:rsidR="004D11B5" w:rsidRPr="00A54CC5" w:rsidRDefault="004D11B5">
                      <w:pPr>
                        <w:rPr>
                          <w:color w:val="0B2852"/>
                        </w:rPr>
                      </w:pPr>
                      <w:r w:rsidRPr="00A54CC5">
                        <w:rPr>
                          <w:rFonts w:ascii="Century Gothic" w:hAnsi="Century Gothic"/>
                          <w:b/>
                          <w:color w:val="0B2852"/>
                          <w:sz w:val="24"/>
                          <w:szCs w:val="24"/>
                        </w:rPr>
                        <w:t>- Dr. Seuss</w:t>
                      </w:r>
                    </w:p>
                  </w:txbxContent>
                </v:textbox>
                <w10:wrap type="square" anchorx="margin" anchory="margin"/>
                <w10:anchorlock/>
              </v:shape>
            </w:pict>
          </mc:Fallback>
        </mc:AlternateContent>
      </w:r>
      <w:r w:rsidR="00C4225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2000" behindDoc="0" locked="1" layoutInCell="1" allowOverlap="1" wp14:anchorId="7307DC15" wp14:editId="01C0E9DA">
                <wp:simplePos x="0" y="0"/>
                <wp:positionH relativeFrom="margin">
                  <wp:posOffset>0</wp:posOffset>
                </wp:positionH>
                <wp:positionV relativeFrom="page">
                  <wp:posOffset>6214110</wp:posOffset>
                </wp:positionV>
                <wp:extent cx="2782570" cy="274701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2570" cy="27470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E87EA" w14:textId="60562D11" w:rsidR="004D11B5" w:rsidRDefault="004D11B5" w:rsidP="00C4225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0BD245" wp14:editId="10E3E6AB">
                                  <wp:extent cx="2590800" cy="1730391"/>
                                  <wp:effectExtent l="0" t="0" r="0" b="0"/>
                                  <wp:docPr id="30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90800" cy="17303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C0FFE3" w14:textId="28C30A33" w:rsidR="004D11B5" w:rsidRDefault="004D11B5" w:rsidP="00C42255">
                            <w:pPr>
                              <w:jc w:val="center"/>
                            </w:pPr>
                          </w:p>
                          <w:p w14:paraId="4525862D" w14:textId="77777777" w:rsidR="004D11B5" w:rsidRDefault="004D11B5" w:rsidP="00C42255">
                            <w:pPr>
                              <w:jc w:val="center"/>
                            </w:pPr>
                          </w:p>
                          <w:p w14:paraId="4B99369A" w14:textId="77777777" w:rsidR="004D11B5" w:rsidRDefault="004D11B5" w:rsidP="00C42255">
                            <w:pPr>
                              <w:jc w:val="center"/>
                            </w:pPr>
                          </w:p>
                          <w:p w14:paraId="4FD08C02" w14:textId="77777777" w:rsidR="004D11B5" w:rsidRDefault="004D11B5" w:rsidP="00C42255">
                            <w:pPr>
                              <w:jc w:val="center"/>
                            </w:pPr>
                          </w:p>
                          <w:p w14:paraId="0E980F4F" w14:textId="201661E1" w:rsidR="004D11B5" w:rsidRDefault="004D11B5" w:rsidP="00C422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0;margin-top:489.3pt;width:219.1pt;height:216.3pt;z-index:251712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" filled="f" stroked="f">
                <v:textbox>
                  <w:txbxContent>
                    <w:p w14:paraId="634E87EA" w14:textId="60562D11" w:rsidR="004D11B5" w:rsidRDefault="004D11B5" w:rsidP="00C42255">
                      <w:pPr>
                        <w:jc w:val="center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50BD245" wp14:editId="10E3E6AB">
                            <wp:extent cx="2590800" cy="1730391"/>
                            <wp:effectExtent l="0" t="0" r="0" b="0"/>
                            <wp:docPr id="30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90800" cy="17303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C0FFE3" w14:textId="28C30A33" w:rsidR="004D11B5" w:rsidRDefault="004D11B5" w:rsidP="00C42255">
                      <w:pPr>
                        <w:jc w:val="center"/>
                      </w:pPr>
                    </w:p>
                    <w:p w14:paraId="4525862D" w14:textId="77777777" w:rsidR="004D11B5" w:rsidRDefault="004D11B5" w:rsidP="00C42255">
                      <w:pPr>
                        <w:jc w:val="center"/>
                      </w:pPr>
                    </w:p>
                    <w:p w14:paraId="4B99369A" w14:textId="77777777" w:rsidR="004D11B5" w:rsidRDefault="004D11B5" w:rsidP="00C42255">
                      <w:pPr>
                        <w:jc w:val="center"/>
                      </w:pPr>
                    </w:p>
                    <w:p w14:paraId="4FD08C02" w14:textId="77777777" w:rsidR="004D11B5" w:rsidRDefault="004D11B5" w:rsidP="00C42255">
                      <w:pPr>
                        <w:jc w:val="center"/>
                      </w:pPr>
                    </w:p>
                    <w:p w14:paraId="0E980F4F" w14:textId="201661E1" w:rsidR="004D11B5" w:rsidRDefault="004D11B5" w:rsidP="00C42255">
                      <w:pPr>
                        <w:jc w:val="center"/>
                      </w:pP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 w:rsidR="00F51A6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2544" behindDoc="0" locked="1" layoutInCell="1" allowOverlap="1" wp14:anchorId="087CF234" wp14:editId="60D8058B">
                <wp:simplePos x="0" y="0"/>
                <wp:positionH relativeFrom="margin">
                  <wp:posOffset>2919730</wp:posOffset>
                </wp:positionH>
                <wp:positionV relativeFrom="page">
                  <wp:posOffset>4391025</wp:posOffset>
                </wp:positionV>
                <wp:extent cx="3919855" cy="4060190"/>
                <wp:effectExtent l="0" t="0" r="0" b="381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40601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39739" w14:textId="77777777" w:rsidR="004D11B5" w:rsidRPr="00DC185B" w:rsidRDefault="004D11B5">
                            <w:pP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C185B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Career Planning and Academic Support</w:t>
                            </w:r>
                          </w:p>
                          <w:p w14:paraId="5C8D1968" w14:textId="77777777" w:rsidR="004D11B5" w:rsidRPr="001C573E" w:rsidRDefault="004D11B5" w:rsidP="00E024C5">
                            <w:pPr>
                              <w:spacing w:after="0" w:line="240" w:lineRule="auto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1C573E">
                              <w:rPr>
                                <w:b/>
                                <w:sz w:val="24"/>
                                <w:szCs w:val="24"/>
                              </w:rPr>
                              <w:t>Career Planning and Academic Support</w:t>
                            </w:r>
                          </w:p>
                          <w:p w14:paraId="2C14915C" w14:textId="77777777" w:rsidR="004D11B5" w:rsidRDefault="004D11B5" w:rsidP="00E024C5">
                            <w:r>
                              <w:t xml:space="preserve">Learner Affairs provides </w:t>
                            </w:r>
                            <w:r w:rsidRPr="0048405F">
                              <w:rPr>
                                <w:b/>
                                <w:i/>
                              </w:rPr>
                              <w:t>Career on Track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, </w:t>
                            </w:r>
                            <w:r>
                              <w:t>a c</w:t>
                            </w:r>
                            <w:r w:rsidRPr="0048405F">
                              <w:t>omprehensive 4 year plan to progressively assist you in career planning – knowing yourself, exploring options, choosing a specialty, and getting into residency</w:t>
                            </w:r>
                          </w:p>
                          <w:p w14:paraId="2C194373" w14:textId="77777777" w:rsidR="004D11B5" w:rsidRDefault="004D11B5" w:rsidP="00E024C5">
                            <w:pPr>
                              <w:spacing w:after="0" w:line="240" w:lineRule="auto"/>
                            </w:pPr>
                            <w:r w:rsidRPr="0048405F">
                              <w:t xml:space="preserve">Individual career advising </w:t>
                            </w:r>
                            <w:r>
                              <w:t>appointments are provided by the Learner Affairs Officers -</w:t>
                            </w:r>
                            <w:r w:rsidRPr="00134ABD">
                              <w:t xml:space="preserve"> </w:t>
                            </w:r>
                            <w:r w:rsidRPr="0091470B">
                              <w:t>Learner Affairs Officer</w:t>
                            </w:r>
                            <w:r>
                              <w:t>s</w:t>
                            </w:r>
                            <w:r w:rsidRPr="0091470B">
                              <w:t xml:space="preserve">: </w:t>
                            </w:r>
                            <w:hyperlink r:id="rId51" w:history="1">
                              <w:r w:rsidRPr="00B722E6">
                                <w:rPr>
                                  <w:rStyle w:val="Hyperlink"/>
                                </w:rPr>
                                <w:t>cathy.schroeder@nosm.ca</w:t>
                              </w:r>
                            </w:hyperlink>
                            <w:r>
                              <w:t xml:space="preserve">; </w:t>
                            </w:r>
                            <w:hyperlink r:id="rId52" w:history="1">
                              <w:r w:rsidRPr="00B722E6">
                                <w:rPr>
                                  <w:rStyle w:val="Hyperlink"/>
                                </w:rPr>
                                <w:t>laura.csontos@nosm.ca</w:t>
                              </w:r>
                            </w:hyperlink>
                            <w:r>
                              <w:t xml:space="preserve"> and </w:t>
                            </w:r>
                            <w:hyperlink r:id="rId53" w:history="1">
                              <w:r w:rsidRPr="00B722E6">
                                <w:rPr>
                                  <w:rStyle w:val="Hyperlink"/>
                                </w:rPr>
                                <w:t>sherry.mongeau@nosm.ca</w:t>
                              </w:r>
                            </w:hyperlink>
                          </w:p>
                          <w:p w14:paraId="603D6220" w14:textId="77777777" w:rsidR="004D11B5" w:rsidRDefault="004D11B5"/>
                          <w:p w14:paraId="2DEA4D2D" w14:textId="3BD4ABFD" w:rsidR="004D11B5" w:rsidRPr="00681C03" w:rsidRDefault="004D11B5" w:rsidP="00E024C5">
                            <w:pPr>
                              <w:rPr>
                                <w:bCs/>
                              </w:rPr>
                            </w:pPr>
                            <w:r w:rsidRPr="0048405F">
                              <w:rPr>
                                <w:b/>
                                <w:bCs/>
                              </w:rPr>
                              <w:t>Faculty Mentoring Program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– </w:t>
                            </w:r>
                            <w:r w:rsidRPr="00FE005A">
                              <w:rPr>
                                <w:bCs/>
                              </w:rPr>
                              <w:t>T</w:t>
                            </w:r>
                            <w:r w:rsidRPr="00FE005A">
                              <w:t>h</w:t>
                            </w:r>
                            <w:r w:rsidRPr="001C573E">
                              <w:t>e Faculty Mentor program through Learner Affairs connects undergraduate learners with faculty who can serve as physician mentors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bCs/>
                              </w:rPr>
                              <w:t xml:space="preserve"> Group sessions and Faculty Round Robin evenings introduce students to the different specialties.</w:t>
                            </w:r>
                          </w:p>
                          <w:p w14:paraId="109F923D" w14:textId="77777777" w:rsidR="004D11B5" w:rsidRDefault="004D11B5" w:rsidP="00E024C5">
                            <w:pPr>
                              <w:spacing w:after="0" w:line="240" w:lineRule="auto"/>
                            </w:pPr>
                            <w:r>
                              <w:t>NOSM Student Society Interest Groups also provide a wonderful opportunity to connect with physicians and residents to help inform students about various specialties</w:t>
                            </w:r>
                          </w:p>
                          <w:p w14:paraId="54B9EE4C" w14:textId="77777777" w:rsidR="004D11B5" w:rsidRDefault="004D11B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229.9pt;margin-top:345.75pt;width:308.65pt;height:319.7pt;z-index:251692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" fillcolor="#aeaaaa [2414]" stroked="f">
                <v:textbox>
                  <w:txbxContent>
                    <w:p w14:paraId="1AC39739" w14:textId="77777777" w:rsidR="004D11B5" w:rsidRPr="00DC185B" w:rsidRDefault="004D11B5">
                      <w:pPr>
                        <w:rPr>
                          <w:rFonts w:ascii="Century Gothic" w:hAnsi="Century Gothic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DC185B">
                        <w:rPr>
                          <w:rFonts w:ascii="Century Gothic" w:hAnsi="Century Gothic"/>
                          <w:b/>
                          <w:color w:val="FFFFFF" w:themeColor="background1"/>
                          <w:sz w:val="28"/>
                          <w:szCs w:val="28"/>
                        </w:rPr>
                        <w:t>Career Planning and Academic Support</w:t>
                      </w:r>
                    </w:p>
                    <w:p w14:paraId="5C8D1968" w14:textId="77777777" w:rsidR="004D11B5" w:rsidRPr="001C573E" w:rsidRDefault="004D11B5" w:rsidP="00E024C5">
                      <w:pPr>
                        <w:spacing w:after="0" w:line="240" w:lineRule="auto"/>
                        <w:rPr>
                          <w:b/>
                          <w:sz w:val="24"/>
                          <w:szCs w:val="24"/>
                        </w:rPr>
                      </w:pPr>
                      <w:r w:rsidRPr="001C573E">
                        <w:rPr>
                          <w:b/>
                          <w:sz w:val="24"/>
                          <w:szCs w:val="24"/>
                        </w:rPr>
                        <w:t>Career Planning and Academic Support</w:t>
                      </w:r>
                    </w:p>
                    <w:p w14:paraId="2C14915C" w14:textId="77777777" w:rsidR="004D11B5" w:rsidRDefault="004D11B5" w:rsidP="00E024C5">
                      <w:r>
                        <w:t xml:space="preserve">Learner Affairs provides </w:t>
                      </w:r>
                      <w:r w:rsidRPr="0048405F">
                        <w:rPr>
                          <w:b/>
                          <w:i/>
                        </w:rPr>
                        <w:t>Career on Track</w:t>
                      </w:r>
                      <w:r>
                        <w:rPr>
                          <w:b/>
                          <w:i/>
                        </w:rPr>
                        <w:t xml:space="preserve">, </w:t>
                      </w:r>
                      <w:r>
                        <w:t>a c</w:t>
                      </w:r>
                      <w:r w:rsidRPr="0048405F">
                        <w:t>omprehensive 4 year plan to progressively assist you in career planning – knowing yourself, exploring options, choosing a specialty, and getting into residency</w:t>
                      </w:r>
                    </w:p>
                    <w:p w14:paraId="2C194373" w14:textId="77777777" w:rsidR="004D11B5" w:rsidRDefault="004D11B5" w:rsidP="00E024C5">
                      <w:pPr>
                        <w:spacing w:after="0" w:line="240" w:lineRule="auto"/>
                      </w:pPr>
                      <w:r w:rsidRPr="0048405F">
                        <w:t xml:space="preserve">Individual career advising </w:t>
                      </w:r>
                      <w:r>
                        <w:t>appointments are provided by the Learner Affairs Officers -</w:t>
                      </w:r>
                      <w:r w:rsidRPr="00134ABD">
                        <w:t xml:space="preserve"> </w:t>
                      </w:r>
                      <w:r w:rsidRPr="0091470B">
                        <w:t>Learner Affairs Officer</w:t>
                      </w:r>
                      <w:r>
                        <w:t>s</w:t>
                      </w:r>
                      <w:r w:rsidRPr="0091470B">
                        <w:t xml:space="preserve">: </w:t>
                      </w:r>
                      <w:hyperlink r:id="rId54" w:history="1">
                        <w:r w:rsidRPr="00B722E6">
                          <w:rPr>
                            <w:rStyle w:val="Hyperlink"/>
                          </w:rPr>
                          <w:t>cathy.schroeder@nosm.ca</w:t>
                        </w:r>
                      </w:hyperlink>
                      <w:r>
                        <w:t xml:space="preserve">; </w:t>
                      </w:r>
                      <w:hyperlink r:id="rId55" w:history="1">
                        <w:r w:rsidRPr="00B722E6">
                          <w:rPr>
                            <w:rStyle w:val="Hyperlink"/>
                          </w:rPr>
                          <w:t>laura.csontos@nosm.ca</w:t>
                        </w:r>
                      </w:hyperlink>
                      <w:r>
                        <w:t xml:space="preserve"> and </w:t>
                      </w:r>
                      <w:hyperlink r:id="rId56" w:history="1">
                        <w:r w:rsidRPr="00B722E6">
                          <w:rPr>
                            <w:rStyle w:val="Hyperlink"/>
                          </w:rPr>
                          <w:t>sherry.mongeau@nosm.ca</w:t>
                        </w:r>
                      </w:hyperlink>
                    </w:p>
                    <w:p w14:paraId="603D6220" w14:textId="77777777" w:rsidR="004D11B5" w:rsidRDefault="004D11B5"/>
                    <w:p w14:paraId="2DEA4D2D" w14:textId="3BD4ABFD" w:rsidR="004D11B5" w:rsidRPr="00681C03" w:rsidRDefault="004D11B5" w:rsidP="00E024C5">
                      <w:pPr>
                        <w:rPr>
                          <w:bCs/>
                        </w:rPr>
                      </w:pPr>
                      <w:r w:rsidRPr="0048405F">
                        <w:rPr>
                          <w:b/>
                          <w:bCs/>
                        </w:rPr>
                        <w:t>Faculty Mentoring Program</w:t>
                      </w:r>
                      <w:r>
                        <w:rPr>
                          <w:b/>
                          <w:bCs/>
                        </w:rPr>
                        <w:t xml:space="preserve"> – </w:t>
                      </w:r>
                      <w:r w:rsidRPr="00FE005A">
                        <w:rPr>
                          <w:bCs/>
                        </w:rPr>
                        <w:t>T</w:t>
                      </w:r>
                      <w:r w:rsidRPr="00FE005A">
                        <w:t>h</w:t>
                      </w:r>
                      <w:r w:rsidRPr="001C573E">
                        <w:t>e Faculty Mentor program through Learner Affairs connects undergraduate learners with faculty who can serve as physician mentors</w:t>
                      </w:r>
                      <w:r>
                        <w:t xml:space="preserve">. </w:t>
                      </w:r>
                      <w:r>
                        <w:rPr>
                          <w:bCs/>
                        </w:rPr>
                        <w:t xml:space="preserve"> Group sessions and Faculty Round Robin evenings introduce students to the different specialties.</w:t>
                      </w:r>
                    </w:p>
                    <w:p w14:paraId="109F923D" w14:textId="77777777" w:rsidR="004D11B5" w:rsidRDefault="004D11B5" w:rsidP="00E024C5">
                      <w:pPr>
                        <w:spacing w:after="0" w:line="240" w:lineRule="auto"/>
                      </w:pPr>
                      <w:r>
                        <w:t>NOSM Student Society Interest Groups also provide a wonderful opportunity to connect with physicians and residents to help inform students about various specialties</w:t>
                      </w:r>
                    </w:p>
                    <w:p w14:paraId="54B9EE4C" w14:textId="77777777" w:rsidR="004D11B5" w:rsidRDefault="004D11B5"/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 w:rsidR="00F51A6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41344" behindDoc="0" locked="1" layoutInCell="1" allowOverlap="1" wp14:anchorId="710DA673" wp14:editId="33B781D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6843395" cy="286385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3395" cy="286385"/>
                        </a:xfrm>
                        <a:prstGeom prst="rect">
                          <a:avLst/>
                        </a:prstGeom>
                        <a:solidFill>
                          <a:srgbClr val="EDAC28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74F460" w14:textId="77777777" w:rsidR="004D11B5" w:rsidRPr="00CF0716" w:rsidRDefault="004D11B5" w:rsidP="000241A7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b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CF0716">
                              <w:rPr>
                                <w:rFonts w:ascii="Century Gothic" w:hAnsi="Century Gothic"/>
                                <w:b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>Northern Ontario School of Medicine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487.65pt;margin-top:0;width:538.85pt;height:22.55pt;z-index:25164134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" fillcolor="#edac28" stroked="f">
                <v:textbox style="mso-fit-shape-to-text:t">
                  <w:txbxContent>
                    <w:p w14:paraId="6B74F460" w14:textId="77777777" w:rsidR="004D11B5" w:rsidRPr="00CF0716" w:rsidRDefault="004D11B5" w:rsidP="000241A7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b/>
                          <w:i/>
                          <w:color w:val="FFFFFF" w:themeColor="background1"/>
                          <w:sz w:val="24"/>
                          <w:szCs w:val="24"/>
                        </w:rPr>
                      </w:pPr>
                      <w:r w:rsidRPr="00CF0716">
                        <w:rPr>
                          <w:rFonts w:ascii="Century Gothic" w:hAnsi="Century Gothic"/>
                          <w:b/>
                          <w:i/>
                          <w:color w:val="FFFFFF" w:themeColor="background1"/>
                          <w:sz w:val="24"/>
                          <w:szCs w:val="24"/>
                        </w:rPr>
                        <w:t>Northern Ontario School of Medicine</w:t>
                      </w:r>
                    </w:p>
                  </w:txbxContent>
                </v:textbox>
                <w10:wrap type="square" anchorx="margin" anchory="margin"/>
                <w10:anchorlock/>
              </v:shape>
            </w:pict>
          </mc:Fallback>
        </mc:AlternateContent>
      </w:r>
      <w:r w:rsidR="000241A7">
        <w:br w:type="page"/>
      </w:r>
    </w:p>
    <w:p w14:paraId="74755D26" w14:textId="77777777" w:rsidR="001A4DA7" w:rsidRDefault="009F7EF8" w:rsidP="000241A7">
      <w:pPr>
        <w:tabs>
          <w:tab w:val="left" w:pos="3210"/>
        </w:tabs>
      </w:pPr>
      <w:r w:rsidRPr="001A4DA7">
        <w:rPr>
          <w:rFonts w:ascii="Century Gothic" w:hAnsi="Century Gothic"/>
          <w:noProof/>
          <w:color w:val="003300"/>
          <w:sz w:val="28"/>
          <w:szCs w:val="28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818496" behindDoc="0" locked="1" layoutInCell="1" allowOverlap="1" wp14:anchorId="21FBE21B" wp14:editId="0E8B54A4">
                <wp:simplePos x="0" y="0"/>
                <wp:positionH relativeFrom="column">
                  <wp:posOffset>342900</wp:posOffset>
                </wp:positionH>
                <wp:positionV relativeFrom="page">
                  <wp:posOffset>727710</wp:posOffset>
                </wp:positionV>
                <wp:extent cx="4800600" cy="457200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4572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F206F3" w14:textId="77777777" w:rsidR="004D11B5" w:rsidRPr="00D9667E" w:rsidRDefault="004D11B5" w:rsidP="00E024C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b/>
                              </w:rPr>
                            </w:pPr>
                            <w:r w:rsidRPr="00D9667E">
                              <w:rPr>
                                <w:rFonts w:ascii="Century Gothic" w:hAnsi="Century Gothic"/>
                                <w:b/>
                              </w:rPr>
                              <w:t>Study Spaces</w:t>
                            </w:r>
                          </w:p>
                          <w:p w14:paraId="37016BC0" w14:textId="77777777" w:rsidR="004D11B5" w:rsidRPr="00D9667E" w:rsidRDefault="004D11B5" w:rsidP="00E024C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b/>
                              </w:rPr>
                            </w:pPr>
                          </w:p>
                          <w:p w14:paraId="4C8F7107" w14:textId="21D6FC7D" w:rsidR="004D11B5" w:rsidRDefault="004D11B5" w:rsidP="00E024C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</w:rPr>
                            </w:pPr>
                            <w:r w:rsidRPr="00D9667E">
                              <w:rPr>
                                <w:rFonts w:ascii="Century Gothic" w:hAnsi="Century Gothic"/>
                                <w:b/>
                              </w:rPr>
                              <w:t>NOSM Health Sciences Libraries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>: great study spaces</w:t>
                            </w:r>
                            <w:r w:rsidRPr="00D9667E">
                              <w:rPr>
                                <w:rFonts w:ascii="Century Gothic" w:hAnsi="Century Gothic"/>
                              </w:rPr>
                              <w:t xml:space="preserve"> and online resources </w:t>
                            </w:r>
                          </w:p>
                          <w:p w14:paraId="4FA11A0E" w14:textId="77777777" w:rsidR="004D11B5" w:rsidRPr="00D9667E" w:rsidRDefault="004D11B5" w:rsidP="00E024C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35EFEFF0" w14:textId="77777777" w:rsidR="004D11B5" w:rsidRPr="00D9667E" w:rsidRDefault="004D11B5" w:rsidP="00E024C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</w:rPr>
                            </w:pPr>
                            <w:r w:rsidRPr="00D9667E">
                              <w:rPr>
                                <w:rFonts w:ascii="Century Gothic" w:hAnsi="Century Gothic"/>
                              </w:rPr>
                              <w:t xml:space="preserve">Students also have access to </w:t>
                            </w:r>
                            <w:proofErr w:type="spellStart"/>
                            <w:r w:rsidRPr="00D9667E">
                              <w:rPr>
                                <w:rFonts w:ascii="Century Gothic" w:hAnsi="Century Gothic"/>
                              </w:rPr>
                              <w:t>Lakehead</w:t>
                            </w:r>
                            <w:proofErr w:type="spellEnd"/>
                            <w:r w:rsidRPr="00D9667E">
                              <w:rPr>
                                <w:rFonts w:ascii="Century Gothic" w:hAnsi="Century Gothic"/>
                              </w:rPr>
                              <w:t xml:space="preserve"> libraries (Chancellor Patterson, Education Library) and Laurentian library (J.N. </w:t>
                            </w:r>
                            <w:proofErr w:type="spellStart"/>
                            <w:r w:rsidRPr="00D9667E">
                              <w:rPr>
                                <w:rFonts w:ascii="Century Gothic" w:hAnsi="Century Gothic"/>
                              </w:rPr>
                              <w:t>Demarais</w:t>
                            </w:r>
                            <w:proofErr w:type="spellEnd"/>
                            <w:r w:rsidRPr="00D9667E">
                              <w:rPr>
                                <w:rFonts w:ascii="Century Gothic" w:hAnsi="Century Gothic"/>
                              </w:rPr>
                              <w:t xml:space="preserve"> library). </w:t>
                            </w:r>
                          </w:p>
                          <w:p w14:paraId="50D48E39" w14:textId="77777777" w:rsidR="004D11B5" w:rsidRPr="00D9667E" w:rsidRDefault="004D11B5" w:rsidP="00E024C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0560F7DA" w14:textId="77777777" w:rsidR="004D11B5" w:rsidRPr="00D9667E" w:rsidRDefault="004D11B5" w:rsidP="00E024C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</w:rPr>
                            </w:pPr>
                            <w:r w:rsidRPr="00D9667E">
                              <w:rPr>
                                <w:rFonts w:ascii="Century Gothic" w:hAnsi="Century Gothic"/>
                              </w:rPr>
                              <w:t xml:space="preserve">NOSM group rooms are popular study places from for students with 24/7 key card </w:t>
                            </w:r>
                            <w:proofErr w:type="gramStart"/>
                            <w:r w:rsidRPr="00D9667E">
                              <w:rPr>
                                <w:rFonts w:ascii="Century Gothic" w:hAnsi="Century Gothic"/>
                              </w:rPr>
                              <w:t>access</w:t>
                            </w:r>
                            <w:proofErr w:type="gramEnd"/>
                            <w:r w:rsidRPr="00D9667E">
                              <w:rPr>
                                <w:rFonts w:ascii="Century Gothic" w:hAnsi="Century Gothic"/>
                              </w:rPr>
                              <w:t xml:space="preserve"> when not booked for classes.</w:t>
                            </w:r>
                          </w:p>
                          <w:p w14:paraId="7411232F" w14:textId="77777777" w:rsidR="004D11B5" w:rsidRPr="00D9667E" w:rsidRDefault="004D11B5" w:rsidP="00E024C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07FBCBB" w14:textId="77777777" w:rsidR="004D11B5" w:rsidRPr="00D9667E" w:rsidRDefault="004D11B5" w:rsidP="00E024C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</w:rPr>
                            </w:pPr>
                            <w:r w:rsidRPr="00D9667E">
                              <w:rPr>
                                <w:rFonts w:ascii="Century Gothic" w:hAnsi="Century Gothic"/>
                              </w:rPr>
                              <w:t>Learner Affairs can assist with information and support to be successful, including assistance with requests for academic accommodation.</w:t>
                            </w:r>
                          </w:p>
                          <w:p w14:paraId="4F78391C" w14:textId="77777777" w:rsidR="004D11B5" w:rsidRPr="00D9667E" w:rsidRDefault="004D11B5" w:rsidP="00E024C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00B29DE9" w14:textId="65887EAA" w:rsidR="004D11B5" w:rsidRPr="00C736FA" w:rsidRDefault="004D11B5" w:rsidP="00D9667E">
                            <w:pPr>
                              <w:spacing w:after="120" w:line="240" w:lineRule="auto"/>
                              <w:rPr>
                                <w:rFonts w:ascii="Century Gothic" w:hAnsi="Century Gothic"/>
                                <w:b/>
                                <w:color w:val="0B2852"/>
                              </w:rPr>
                            </w:pPr>
                            <w:r w:rsidRPr="00D9667E">
                              <w:rPr>
                                <w:rFonts w:ascii="Century Gothic" w:hAnsi="Century Gothic"/>
                                <w:b/>
                                <w:color w:val="0B2852"/>
                              </w:rPr>
                              <w:t>Sudbury Coffee Shops: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0B2852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0B2852"/>
                              </w:rPr>
                              <w:tab/>
                              <w:t>Thunder Bay Coffee Shops:</w:t>
                            </w:r>
                          </w:p>
                          <w:p w14:paraId="5F60A086" w14:textId="386AC1DF" w:rsidR="004D11B5" w:rsidRPr="00D9667E" w:rsidRDefault="004D11B5" w:rsidP="00D9667E">
                            <w:pPr>
                              <w:spacing w:after="80" w:line="240" w:lineRule="auto"/>
                              <w:rPr>
                                <w:rFonts w:ascii="Century Gothic" w:hAnsi="Century Gothic"/>
                              </w:rPr>
                            </w:pPr>
                            <w:r w:rsidRPr="00D9667E">
                              <w:rPr>
                                <w:rFonts w:ascii="Century Gothic" w:hAnsi="Century Gothic"/>
                              </w:rPr>
                              <w:t>Salute (two locations</w:t>
                            </w:r>
                            <w:proofErr w:type="gramStart"/>
                            <w:r w:rsidRPr="00D9667E">
                              <w:rPr>
                                <w:rFonts w:ascii="Century Gothic" w:hAnsi="Century Gothic"/>
                              </w:rPr>
                              <w:t>)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                      Sweet</w:t>
                            </w:r>
                            <w:proofErr w:type="gramEnd"/>
                            <w:r>
                              <w:rPr>
                                <w:rFonts w:ascii="Century Gothic" w:hAnsi="Century Gothic"/>
                              </w:rPr>
                              <w:t xml:space="preserve"> North Bakery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</w:rPr>
                              <w:tab/>
                            </w:r>
                          </w:p>
                          <w:p w14:paraId="18FB2D51" w14:textId="19D194CA" w:rsidR="004D11B5" w:rsidRPr="00D9667E" w:rsidRDefault="004D11B5" w:rsidP="00D9667E">
                            <w:pPr>
                              <w:spacing w:after="80" w:line="240" w:lineRule="auto"/>
                              <w:rPr>
                                <w:rFonts w:ascii="Century Gothic" w:hAnsi="Century Gothic"/>
                              </w:rPr>
                            </w:pPr>
                            <w:proofErr w:type="spellStart"/>
                            <w:r w:rsidRPr="00D9667E">
                              <w:rPr>
                                <w:rFonts w:ascii="Century Gothic" w:hAnsi="Century Gothic"/>
                              </w:rPr>
                              <w:t>Kuppajoe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</w:rPr>
                              <w:t xml:space="preserve">                                           St. Paul’s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</w:rPr>
                              <w:t>Roastery</w:t>
                            </w:r>
                            <w:proofErr w:type="spellEnd"/>
                          </w:p>
                          <w:p w14:paraId="77064C4C" w14:textId="33855DC4" w:rsidR="004D11B5" w:rsidRPr="00D9667E" w:rsidRDefault="004D11B5" w:rsidP="00D9667E">
                            <w:pPr>
                              <w:spacing w:after="80" w:line="240" w:lineRule="auto"/>
                              <w:rPr>
                                <w:rFonts w:ascii="Century Gothic" w:hAnsi="Century Gothic"/>
                              </w:rPr>
                            </w:pPr>
                            <w:r w:rsidRPr="00D9667E">
                              <w:rPr>
                                <w:rFonts w:ascii="Century Gothic" w:hAnsi="Century Gothic"/>
                              </w:rPr>
                              <w:t>Old Rock (two locations</w:t>
                            </w:r>
                            <w:proofErr w:type="gramStart"/>
                            <w:r w:rsidRPr="00D9667E">
                              <w:rPr>
                                <w:rFonts w:ascii="Century Gothic" w:hAnsi="Century Gothic"/>
                              </w:rPr>
                              <w:t>)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                 International</w:t>
                            </w:r>
                            <w:proofErr w:type="gramEnd"/>
                            <w:r>
                              <w:rPr>
                                <w:rFonts w:ascii="Century Gothic" w:hAnsi="Century Gothic"/>
                              </w:rPr>
                              <w:t xml:space="preserve"> House of Tea</w:t>
                            </w:r>
                          </w:p>
                          <w:p w14:paraId="47A9F193" w14:textId="074353D0" w:rsidR="004D11B5" w:rsidRPr="00D9667E" w:rsidRDefault="004D11B5" w:rsidP="00D9667E">
                            <w:pPr>
                              <w:spacing w:after="120" w:line="240" w:lineRule="auto"/>
                              <w:rPr>
                                <w:rFonts w:ascii="Century Gothic" w:hAnsi="Century Gothic"/>
                              </w:rPr>
                            </w:pPr>
                            <w:r w:rsidRPr="00D9667E">
                              <w:rPr>
                                <w:rFonts w:ascii="Century Gothic" w:hAnsi="Century Gothic"/>
                              </w:rPr>
                              <w:t xml:space="preserve">Starbucks 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                                          Bean Fiend Cafe</w:t>
                            </w:r>
                          </w:p>
                          <w:p w14:paraId="73477429" w14:textId="59E9B06C" w:rsidR="004D11B5" w:rsidRDefault="004D11B5" w:rsidP="00831076">
                            <w:pPr>
                              <w:spacing w:after="80" w:line="240" w:lineRule="auto"/>
                              <w:rPr>
                                <w:rFonts w:ascii="Century Gothic" w:hAnsi="Century Gothic"/>
                                <w:color w:val="0B2852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/>
                                <w:color w:val="0B2852"/>
                              </w:rPr>
                              <w:t>Pinchman’s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0B2852"/>
                              </w:rPr>
                              <w:t xml:space="preserve">                                        Calico Coffeehouse</w:t>
                            </w:r>
                          </w:p>
                          <w:p w14:paraId="1740485A" w14:textId="77777777" w:rsidR="004D11B5" w:rsidRDefault="004D11B5" w:rsidP="00831076">
                            <w:pPr>
                              <w:spacing w:after="80" w:line="240" w:lineRule="auto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</w:p>
                          <w:p w14:paraId="18245720" w14:textId="77777777" w:rsidR="004D11B5" w:rsidRPr="00831076" w:rsidRDefault="004D11B5" w:rsidP="00831076">
                            <w:pPr>
                              <w:spacing w:after="80" w:line="240" w:lineRule="auto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</w:p>
                          <w:p w14:paraId="452F2377" w14:textId="77777777" w:rsidR="004D11B5" w:rsidRPr="001A4DA7" w:rsidRDefault="004D11B5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27pt;margin-top:57.3pt;width:378pt;height:5in;z-index:251818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" fillcolor="#d8d8d8 [2732]" stroked="f">
                <v:textbox>
                  <w:txbxContent>
                    <w:p w14:paraId="43F206F3" w14:textId="77777777" w:rsidR="004D11B5" w:rsidRPr="00D9667E" w:rsidRDefault="004D11B5" w:rsidP="00E024C5">
                      <w:pPr>
                        <w:spacing w:after="0" w:line="240" w:lineRule="auto"/>
                        <w:rPr>
                          <w:rFonts w:ascii="Century Gothic" w:hAnsi="Century Gothic"/>
                          <w:b/>
                        </w:rPr>
                      </w:pPr>
                      <w:r w:rsidRPr="00D9667E">
                        <w:rPr>
                          <w:rFonts w:ascii="Century Gothic" w:hAnsi="Century Gothic"/>
                          <w:b/>
                        </w:rPr>
                        <w:t>Study Spaces</w:t>
                      </w:r>
                    </w:p>
                    <w:p w14:paraId="37016BC0" w14:textId="77777777" w:rsidR="004D11B5" w:rsidRPr="00D9667E" w:rsidRDefault="004D11B5" w:rsidP="00E024C5">
                      <w:pPr>
                        <w:spacing w:after="0" w:line="240" w:lineRule="auto"/>
                        <w:rPr>
                          <w:rFonts w:ascii="Century Gothic" w:hAnsi="Century Gothic"/>
                          <w:b/>
                        </w:rPr>
                      </w:pPr>
                    </w:p>
                    <w:p w14:paraId="4C8F7107" w14:textId="21D6FC7D" w:rsidR="004D11B5" w:rsidRDefault="004D11B5" w:rsidP="00E024C5">
                      <w:pPr>
                        <w:spacing w:after="0" w:line="240" w:lineRule="auto"/>
                        <w:rPr>
                          <w:rFonts w:ascii="Century Gothic" w:hAnsi="Century Gothic"/>
                        </w:rPr>
                      </w:pPr>
                      <w:r w:rsidRPr="00D9667E">
                        <w:rPr>
                          <w:rFonts w:ascii="Century Gothic" w:hAnsi="Century Gothic"/>
                          <w:b/>
                        </w:rPr>
                        <w:t>NOSM Health Sciences Libraries</w:t>
                      </w:r>
                      <w:r>
                        <w:rPr>
                          <w:rFonts w:ascii="Century Gothic" w:hAnsi="Century Gothic"/>
                        </w:rPr>
                        <w:t>: great study spaces</w:t>
                      </w:r>
                      <w:r w:rsidRPr="00D9667E">
                        <w:rPr>
                          <w:rFonts w:ascii="Century Gothic" w:hAnsi="Century Gothic"/>
                        </w:rPr>
                        <w:t xml:space="preserve"> and online resources </w:t>
                      </w:r>
                    </w:p>
                    <w:p w14:paraId="4FA11A0E" w14:textId="77777777" w:rsidR="004D11B5" w:rsidRPr="00D9667E" w:rsidRDefault="004D11B5" w:rsidP="00E024C5">
                      <w:pPr>
                        <w:spacing w:after="0" w:line="240" w:lineRule="auto"/>
                        <w:rPr>
                          <w:rFonts w:ascii="Century Gothic" w:hAnsi="Century Gothic"/>
                        </w:rPr>
                      </w:pPr>
                    </w:p>
                    <w:p w14:paraId="35EFEFF0" w14:textId="77777777" w:rsidR="004D11B5" w:rsidRPr="00D9667E" w:rsidRDefault="004D11B5" w:rsidP="00E024C5">
                      <w:pPr>
                        <w:spacing w:after="0" w:line="240" w:lineRule="auto"/>
                        <w:rPr>
                          <w:rFonts w:ascii="Century Gothic" w:hAnsi="Century Gothic"/>
                        </w:rPr>
                      </w:pPr>
                      <w:r w:rsidRPr="00D9667E">
                        <w:rPr>
                          <w:rFonts w:ascii="Century Gothic" w:hAnsi="Century Gothic"/>
                        </w:rPr>
                        <w:t xml:space="preserve">Students also have access to </w:t>
                      </w:r>
                      <w:proofErr w:type="spellStart"/>
                      <w:r w:rsidRPr="00D9667E">
                        <w:rPr>
                          <w:rFonts w:ascii="Century Gothic" w:hAnsi="Century Gothic"/>
                        </w:rPr>
                        <w:t>Lakehead</w:t>
                      </w:r>
                      <w:proofErr w:type="spellEnd"/>
                      <w:r w:rsidRPr="00D9667E">
                        <w:rPr>
                          <w:rFonts w:ascii="Century Gothic" w:hAnsi="Century Gothic"/>
                        </w:rPr>
                        <w:t xml:space="preserve"> libraries (Chancellor Patterson, Education Library) and Laurentian library (J.N. </w:t>
                      </w:r>
                      <w:proofErr w:type="spellStart"/>
                      <w:r w:rsidRPr="00D9667E">
                        <w:rPr>
                          <w:rFonts w:ascii="Century Gothic" w:hAnsi="Century Gothic"/>
                        </w:rPr>
                        <w:t>Demarais</w:t>
                      </w:r>
                      <w:proofErr w:type="spellEnd"/>
                      <w:r w:rsidRPr="00D9667E">
                        <w:rPr>
                          <w:rFonts w:ascii="Century Gothic" w:hAnsi="Century Gothic"/>
                        </w:rPr>
                        <w:t xml:space="preserve"> library). </w:t>
                      </w:r>
                    </w:p>
                    <w:p w14:paraId="50D48E39" w14:textId="77777777" w:rsidR="004D11B5" w:rsidRPr="00D9667E" w:rsidRDefault="004D11B5" w:rsidP="00E024C5">
                      <w:pPr>
                        <w:spacing w:after="0" w:line="240" w:lineRule="auto"/>
                        <w:rPr>
                          <w:rFonts w:ascii="Century Gothic" w:hAnsi="Century Gothic"/>
                        </w:rPr>
                      </w:pPr>
                    </w:p>
                    <w:p w14:paraId="0560F7DA" w14:textId="77777777" w:rsidR="004D11B5" w:rsidRPr="00D9667E" w:rsidRDefault="004D11B5" w:rsidP="00E024C5">
                      <w:pPr>
                        <w:spacing w:after="0" w:line="240" w:lineRule="auto"/>
                        <w:rPr>
                          <w:rFonts w:ascii="Century Gothic" w:hAnsi="Century Gothic"/>
                        </w:rPr>
                      </w:pPr>
                      <w:r w:rsidRPr="00D9667E">
                        <w:rPr>
                          <w:rFonts w:ascii="Century Gothic" w:hAnsi="Century Gothic"/>
                        </w:rPr>
                        <w:t xml:space="preserve">NOSM group rooms are popular study places from for students with 24/7 key card </w:t>
                      </w:r>
                      <w:proofErr w:type="gramStart"/>
                      <w:r w:rsidRPr="00D9667E">
                        <w:rPr>
                          <w:rFonts w:ascii="Century Gothic" w:hAnsi="Century Gothic"/>
                        </w:rPr>
                        <w:t>access</w:t>
                      </w:r>
                      <w:proofErr w:type="gramEnd"/>
                      <w:r w:rsidRPr="00D9667E">
                        <w:rPr>
                          <w:rFonts w:ascii="Century Gothic" w:hAnsi="Century Gothic"/>
                        </w:rPr>
                        <w:t xml:space="preserve"> when not booked for classes.</w:t>
                      </w:r>
                    </w:p>
                    <w:p w14:paraId="7411232F" w14:textId="77777777" w:rsidR="004D11B5" w:rsidRPr="00D9667E" w:rsidRDefault="004D11B5" w:rsidP="00E024C5">
                      <w:pPr>
                        <w:spacing w:after="0" w:line="240" w:lineRule="auto"/>
                        <w:rPr>
                          <w:rFonts w:ascii="Century Gothic" w:hAnsi="Century Gothic"/>
                        </w:rPr>
                      </w:pPr>
                    </w:p>
                    <w:p w14:paraId="507FBCBB" w14:textId="77777777" w:rsidR="004D11B5" w:rsidRPr="00D9667E" w:rsidRDefault="004D11B5" w:rsidP="00E024C5">
                      <w:pPr>
                        <w:spacing w:after="0" w:line="240" w:lineRule="auto"/>
                        <w:rPr>
                          <w:rFonts w:ascii="Century Gothic" w:hAnsi="Century Gothic"/>
                        </w:rPr>
                      </w:pPr>
                      <w:r w:rsidRPr="00D9667E">
                        <w:rPr>
                          <w:rFonts w:ascii="Century Gothic" w:hAnsi="Century Gothic"/>
                        </w:rPr>
                        <w:t>Learner Affairs can assist with information and support to be successful, including assistance with requests for academic accommodation.</w:t>
                      </w:r>
                    </w:p>
                    <w:p w14:paraId="4F78391C" w14:textId="77777777" w:rsidR="004D11B5" w:rsidRPr="00D9667E" w:rsidRDefault="004D11B5" w:rsidP="00E024C5">
                      <w:pPr>
                        <w:spacing w:after="0" w:line="240" w:lineRule="auto"/>
                        <w:rPr>
                          <w:rFonts w:ascii="Century Gothic" w:hAnsi="Century Gothic"/>
                        </w:rPr>
                      </w:pPr>
                    </w:p>
                    <w:p w14:paraId="00B29DE9" w14:textId="65887EAA" w:rsidR="004D11B5" w:rsidRPr="00C736FA" w:rsidRDefault="004D11B5" w:rsidP="00D9667E">
                      <w:pPr>
                        <w:spacing w:after="120" w:line="240" w:lineRule="auto"/>
                        <w:rPr>
                          <w:rFonts w:ascii="Century Gothic" w:hAnsi="Century Gothic"/>
                          <w:b/>
                          <w:color w:val="0B2852"/>
                        </w:rPr>
                      </w:pPr>
                      <w:r w:rsidRPr="00D9667E">
                        <w:rPr>
                          <w:rFonts w:ascii="Century Gothic" w:hAnsi="Century Gothic"/>
                          <w:b/>
                          <w:color w:val="0B2852"/>
                        </w:rPr>
                        <w:t>Sudbury Coffee Shops:</w:t>
                      </w:r>
                      <w:r>
                        <w:rPr>
                          <w:rFonts w:ascii="Century Gothic" w:hAnsi="Century Gothic"/>
                          <w:b/>
                          <w:color w:val="0B2852"/>
                        </w:rPr>
                        <w:tab/>
                      </w:r>
                      <w:r>
                        <w:rPr>
                          <w:rFonts w:ascii="Century Gothic" w:hAnsi="Century Gothic"/>
                          <w:b/>
                          <w:color w:val="0B2852"/>
                        </w:rPr>
                        <w:tab/>
                        <w:t>Thunder Bay Coffee Shops:</w:t>
                      </w:r>
                    </w:p>
                    <w:p w14:paraId="5F60A086" w14:textId="386AC1DF" w:rsidR="004D11B5" w:rsidRPr="00D9667E" w:rsidRDefault="004D11B5" w:rsidP="00D9667E">
                      <w:pPr>
                        <w:spacing w:after="80" w:line="240" w:lineRule="auto"/>
                        <w:rPr>
                          <w:rFonts w:ascii="Century Gothic" w:hAnsi="Century Gothic"/>
                        </w:rPr>
                      </w:pPr>
                      <w:r w:rsidRPr="00D9667E">
                        <w:rPr>
                          <w:rFonts w:ascii="Century Gothic" w:hAnsi="Century Gothic"/>
                        </w:rPr>
                        <w:t>Salute (two locations</w:t>
                      </w:r>
                      <w:proofErr w:type="gramStart"/>
                      <w:r w:rsidRPr="00D9667E">
                        <w:rPr>
                          <w:rFonts w:ascii="Century Gothic" w:hAnsi="Century Gothic"/>
                        </w:rPr>
                        <w:t>)</w:t>
                      </w:r>
                      <w:r>
                        <w:rPr>
                          <w:rFonts w:ascii="Century Gothic" w:hAnsi="Century Gothic"/>
                        </w:rPr>
                        <w:t xml:space="preserve">                      Sweet</w:t>
                      </w:r>
                      <w:proofErr w:type="gramEnd"/>
                      <w:r>
                        <w:rPr>
                          <w:rFonts w:ascii="Century Gothic" w:hAnsi="Century Gothic"/>
                        </w:rPr>
                        <w:t xml:space="preserve"> North Bakery</w:t>
                      </w:r>
                      <w:r>
                        <w:rPr>
                          <w:rFonts w:ascii="Century Gothic" w:hAnsi="Century Gothic"/>
                        </w:rPr>
                        <w:tab/>
                      </w:r>
                      <w:r>
                        <w:rPr>
                          <w:rFonts w:ascii="Century Gothic" w:hAnsi="Century Gothic"/>
                        </w:rPr>
                        <w:tab/>
                      </w:r>
                    </w:p>
                    <w:p w14:paraId="18FB2D51" w14:textId="19D194CA" w:rsidR="004D11B5" w:rsidRPr="00D9667E" w:rsidRDefault="004D11B5" w:rsidP="00D9667E">
                      <w:pPr>
                        <w:spacing w:after="80" w:line="240" w:lineRule="auto"/>
                        <w:rPr>
                          <w:rFonts w:ascii="Century Gothic" w:hAnsi="Century Gothic"/>
                        </w:rPr>
                      </w:pPr>
                      <w:proofErr w:type="spellStart"/>
                      <w:r w:rsidRPr="00D9667E">
                        <w:rPr>
                          <w:rFonts w:ascii="Century Gothic" w:hAnsi="Century Gothic"/>
                        </w:rPr>
                        <w:t>Kuppajoe</w:t>
                      </w:r>
                      <w:proofErr w:type="spellEnd"/>
                      <w:r>
                        <w:rPr>
                          <w:rFonts w:ascii="Century Gothic" w:hAnsi="Century Gothic"/>
                        </w:rPr>
                        <w:t xml:space="preserve">                                           St. Paul’s </w:t>
                      </w:r>
                      <w:proofErr w:type="spellStart"/>
                      <w:r>
                        <w:rPr>
                          <w:rFonts w:ascii="Century Gothic" w:hAnsi="Century Gothic"/>
                        </w:rPr>
                        <w:t>Roastery</w:t>
                      </w:r>
                      <w:proofErr w:type="spellEnd"/>
                    </w:p>
                    <w:p w14:paraId="77064C4C" w14:textId="33855DC4" w:rsidR="004D11B5" w:rsidRPr="00D9667E" w:rsidRDefault="004D11B5" w:rsidP="00D9667E">
                      <w:pPr>
                        <w:spacing w:after="80" w:line="240" w:lineRule="auto"/>
                        <w:rPr>
                          <w:rFonts w:ascii="Century Gothic" w:hAnsi="Century Gothic"/>
                        </w:rPr>
                      </w:pPr>
                      <w:r w:rsidRPr="00D9667E">
                        <w:rPr>
                          <w:rFonts w:ascii="Century Gothic" w:hAnsi="Century Gothic"/>
                        </w:rPr>
                        <w:t>Old Rock (two locations</w:t>
                      </w:r>
                      <w:proofErr w:type="gramStart"/>
                      <w:r w:rsidRPr="00D9667E">
                        <w:rPr>
                          <w:rFonts w:ascii="Century Gothic" w:hAnsi="Century Gothic"/>
                        </w:rPr>
                        <w:t>)</w:t>
                      </w:r>
                      <w:r>
                        <w:rPr>
                          <w:rFonts w:ascii="Century Gothic" w:hAnsi="Century Gothic"/>
                        </w:rPr>
                        <w:t xml:space="preserve">                 International</w:t>
                      </w:r>
                      <w:proofErr w:type="gramEnd"/>
                      <w:r>
                        <w:rPr>
                          <w:rFonts w:ascii="Century Gothic" w:hAnsi="Century Gothic"/>
                        </w:rPr>
                        <w:t xml:space="preserve"> House of Tea</w:t>
                      </w:r>
                    </w:p>
                    <w:p w14:paraId="47A9F193" w14:textId="074353D0" w:rsidR="004D11B5" w:rsidRPr="00D9667E" w:rsidRDefault="004D11B5" w:rsidP="00D9667E">
                      <w:pPr>
                        <w:spacing w:after="120" w:line="240" w:lineRule="auto"/>
                        <w:rPr>
                          <w:rFonts w:ascii="Century Gothic" w:hAnsi="Century Gothic"/>
                        </w:rPr>
                      </w:pPr>
                      <w:r w:rsidRPr="00D9667E">
                        <w:rPr>
                          <w:rFonts w:ascii="Century Gothic" w:hAnsi="Century Gothic"/>
                        </w:rPr>
                        <w:t xml:space="preserve">Starbucks </w:t>
                      </w:r>
                      <w:r>
                        <w:rPr>
                          <w:rFonts w:ascii="Century Gothic" w:hAnsi="Century Gothic"/>
                        </w:rPr>
                        <w:t xml:space="preserve">                                          Bean Fiend Cafe</w:t>
                      </w:r>
                    </w:p>
                    <w:p w14:paraId="73477429" w14:textId="59E9B06C" w:rsidR="004D11B5" w:rsidRDefault="004D11B5" w:rsidP="00831076">
                      <w:pPr>
                        <w:spacing w:after="80" w:line="240" w:lineRule="auto"/>
                        <w:rPr>
                          <w:rFonts w:ascii="Century Gothic" w:hAnsi="Century Gothic"/>
                          <w:color w:val="0B2852"/>
                        </w:rPr>
                      </w:pPr>
                      <w:proofErr w:type="spellStart"/>
                      <w:r>
                        <w:rPr>
                          <w:rFonts w:ascii="Century Gothic" w:hAnsi="Century Gothic"/>
                          <w:color w:val="0B2852"/>
                        </w:rPr>
                        <w:t>Pinchman’s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0B2852"/>
                        </w:rPr>
                        <w:t xml:space="preserve">                                        Calico Coffeehouse</w:t>
                      </w:r>
                    </w:p>
                    <w:p w14:paraId="1740485A" w14:textId="77777777" w:rsidR="004D11B5" w:rsidRDefault="004D11B5" w:rsidP="00831076">
                      <w:pPr>
                        <w:spacing w:after="80" w:line="240" w:lineRule="auto"/>
                        <w:rPr>
                          <w:rFonts w:ascii="Century Gothic" w:hAnsi="Century Gothic"/>
                          <w:sz w:val="20"/>
                        </w:rPr>
                      </w:pPr>
                    </w:p>
                    <w:p w14:paraId="18245720" w14:textId="77777777" w:rsidR="004D11B5" w:rsidRPr="00831076" w:rsidRDefault="004D11B5" w:rsidP="00831076">
                      <w:pPr>
                        <w:spacing w:after="80" w:line="240" w:lineRule="auto"/>
                        <w:rPr>
                          <w:rFonts w:ascii="Century Gothic" w:hAnsi="Century Gothic"/>
                          <w:sz w:val="20"/>
                        </w:rPr>
                      </w:pPr>
                    </w:p>
                    <w:p w14:paraId="452F2377" w14:textId="77777777" w:rsidR="004D11B5" w:rsidRPr="001A4DA7" w:rsidRDefault="004D11B5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 xml:space="preserve"> </w:t>
                      </w:r>
                    </w:p>
                  </w:txbxContent>
                </v:textbox>
                <w10:wrap type="square" anchory="page"/>
                <w10:anchorlock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91872" behindDoc="0" locked="1" layoutInCell="1" allowOverlap="1" wp14:anchorId="2F7EB32F" wp14:editId="132F9F4D">
                <wp:simplePos x="0" y="0"/>
                <wp:positionH relativeFrom="margin">
                  <wp:align>left</wp:align>
                </wp:positionH>
                <wp:positionV relativeFrom="margin">
                  <wp:posOffset>499110</wp:posOffset>
                </wp:positionV>
                <wp:extent cx="474980" cy="3772535"/>
                <wp:effectExtent l="0" t="0" r="0" b="1206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00" cy="377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CF19F" w14:textId="77777777" w:rsidR="004D11B5" w:rsidRPr="00E024C5" w:rsidRDefault="004D11B5" w:rsidP="001A4DA7">
                            <w:pPr>
                              <w:jc w:val="right"/>
                              <w:rPr>
                                <w:rFonts w:ascii="Century Gothic" w:hAnsi="Century Gothic"/>
                                <w:b/>
                                <w:color w:val="0B2852"/>
                                <w:sz w:val="28"/>
                                <w:szCs w:val="28"/>
                              </w:rPr>
                            </w:pPr>
                            <w:r w:rsidRPr="00E024C5">
                              <w:rPr>
                                <w:rFonts w:ascii="Century Gothic" w:hAnsi="Century Gothic"/>
                                <w:b/>
                                <w:color w:val="0B2852"/>
                                <w:sz w:val="28"/>
                                <w:szCs w:val="28"/>
                              </w:rPr>
                              <w:t xml:space="preserve">Academic Secrets to Success    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0;margin-top:39.3pt;width:37.4pt;height:297.05pt;z-index:2517918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" filled="f" stroked="f">
                <v:textbox style="layout-flow:vertical;mso-layout-flow-alt:bottom-to-top">
                  <w:txbxContent>
                    <w:p w14:paraId="41DCF19F" w14:textId="77777777" w:rsidR="004D11B5" w:rsidRPr="00E024C5" w:rsidRDefault="004D11B5" w:rsidP="001A4DA7">
                      <w:pPr>
                        <w:jc w:val="right"/>
                        <w:rPr>
                          <w:rFonts w:ascii="Century Gothic" w:hAnsi="Century Gothic"/>
                          <w:b/>
                          <w:color w:val="0B2852"/>
                          <w:sz w:val="28"/>
                          <w:szCs w:val="28"/>
                        </w:rPr>
                      </w:pPr>
                      <w:r w:rsidRPr="00E024C5">
                        <w:rPr>
                          <w:rFonts w:ascii="Century Gothic" w:hAnsi="Century Gothic"/>
                          <w:b/>
                          <w:color w:val="0B2852"/>
                          <w:sz w:val="28"/>
                          <w:szCs w:val="28"/>
                        </w:rPr>
                        <w:t xml:space="preserve">Academic Secrets to Success    </w:t>
                      </w:r>
                    </w:p>
                  </w:txbxContent>
                </v:textbox>
                <w10:wrap type="square" anchorx="margin" anchory="margin"/>
                <w10:anchorlock/>
              </v:shape>
            </w:pict>
          </mc:Fallback>
        </mc:AlternateContent>
      </w:r>
    </w:p>
    <w:p w14:paraId="558374B6" w14:textId="4187DBB9" w:rsidR="001A4DA7" w:rsidRDefault="00EC4360" w:rsidP="000241A7">
      <w:pPr>
        <w:tabs>
          <w:tab w:val="left" w:pos="321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2BD37C93" wp14:editId="4C9ABA64">
                <wp:simplePos x="0" y="0"/>
                <wp:positionH relativeFrom="column">
                  <wp:posOffset>1600200</wp:posOffset>
                </wp:positionH>
                <wp:positionV relativeFrom="paragraph">
                  <wp:posOffset>4857750</wp:posOffset>
                </wp:positionV>
                <wp:extent cx="1371600" cy="1714500"/>
                <wp:effectExtent l="0" t="0" r="25400" b="3810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17145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6BDEF" w14:textId="66131C26" w:rsidR="004D11B5" w:rsidRDefault="004D11B5" w:rsidP="00AF7198">
                            <w:pPr>
                              <w:spacing w:after="8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Sudbury</w:t>
                            </w:r>
                          </w:p>
                          <w:p w14:paraId="576558F9" w14:textId="55291709" w:rsidR="004D11B5" w:rsidRDefault="004D11B5" w:rsidP="00AF7198">
                            <w:pPr>
                              <w:spacing w:after="80" w:line="240" w:lineRule="auto"/>
                            </w:pPr>
                            <w:proofErr w:type="spellStart"/>
                            <w:r>
                              <w:t>Digusto’s</w:t>
                            </w:r>
                            <w:proofErr w:type="spellEnd"/>
                          </w:p>
                          <w:p w14:paraId="18BAE67D" w14:textId="68120DF2" w:rsidR="004D11B5" w:rsidRDefault="004D11B5" w:rsidP="00AF7198">
                            <w:pPr>
                              <w:spacing w:after="80" w:line="240" w:lineRule="auto"/>
                            </w:pPr>
                            <w:r>
                              <w:t>Laughing Buddha</w:t>
                            </w:r>
                          </w:p>
                          <w:p w14:paraId="24659501" w14:textId="03AFB4CE" w:rsidR="004D11B5" w:rsidRDefault="004D11B5" w:rsidP="00AF7198">
                            <w:pPr>
                              <w:spacing w:after="80" w:line="240" w:lineRule="auto"/>
                            </w:pPr>
                            <w:r>
                              <w:t>Respect is Burning</w:t>
                            </w:r>
                          </w:p>
                          <w:p w14:paraId="7C6B2C3F" w14:textId="76E7555B" w:rsidR="004D11B5" w:rsidRDefault="004D11B5" w:rsidP="00AF7198">
                            <w:pPr>
                              <w:spacing w:after="80" w:line="240" w:lineRule="auto"/>
                            </w:pPr>
                            <w:r>
                              <w:t>Tommy’s Not Here</w:t>
                            </w:r>
                          </w:p>
                          <w:p w14:paraId="32155193" w14:textId="1C5810CC" w:rsidR="004D11B5" w:rsidRDefault="004D11B5" w:rsidP="00AF7198">
                            <w:pPr>
                              <w:spacing w:after="80" w:line="240" w:lineRule="auto"/>
                            </w:pPr>
                            <w:proofErr w:type="spellStart"/>
                            <w:r>
                              <w:t>Tuco’s</w:t>
                            </w:r>
                            <w:proofErr w:type="spellEnd"/>
                            <w:r>
                              <w:t xml:space="preserve"> Tacos</w:t>
                            </w:r>
                          </w:p>
                          <w:p w14:paraId="5E5C7742" w14:textId="0EA91451" w:rsidR="004D11B5" w:rsidRDefault="004D11B5">
                            <w:r>
                              <w:t>Ripe</w:t>
                            </w:r>
                          </w:p>
                          <w:p w14:paraId="1865A64A" w14:textId="77777777" w:rsidR="004D11B5" w:rsidRDefault="004D11B5"/>
                          <w:p w14:paraId="17ADDACD" w14:textId="77777777" w:rsidR="004D11B5" w:rsidRPr="003B2D0F" w:rsidRDefault="004D1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45" type="#_x0000_t202" style="position:absolute;margin-left:126pt;margin-top:382.5pt;width:108pt;height:135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" fillcolor="white [3201]" strokecolor="#ffc000 [3207]" strokeweight="1pt">
                <v:textbox>
                  <w:txbxContent>
                    <w:p w14:paraId="3036BDEF" w14:textId="66131C26" w:rsidR="004D11B5" w:rsidRDefault="004D11B5" w:rsidP="00AF7198">
                      <w:pPr>
                        <w:spacing w:after="8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Sudbury</w:t>
                      </w:r>
                    </w:p>
                    <w:p w14:paraId="576558F9" w14:textId="55291709" w:rsidR="004D11B5" w:rsidRDefault="004D11B5" w:rsidP="00AF7198">
                      <w:pPr>
                        <w:spacing w:after="80" w:line="240" w:lineRule="auto"/>
                      </w:pPr>
                      <w:proofErr w:type="spellStart"/>
                      <w:r>
                        <w:t>Digusto’s</w:t>
                      </w:r>
                      <w:proofErr w:type="spellEnd"/>
                    </w:p>
                    <w:p w14:paraId="18BAE67D" w14:textId="68120DF2" w:rsidR="004D11B5" w:rsidRDefault="004D11B5" w:rsidP="00AF7198">
                      <w:pPr>
                        <w:spacing w:after="80" w:line="240" w:lineRule="auto"/>
                      </w:pPr>
                      <w:r>
                        <w:t>Laughing Buddha</w:t>
                      </w:r>
                    </w:p>
                    <w:p w14:paraId="24659501" w14:textId="03AFB4CE" w:rsidR="004D11B5" w:rsidRDefault="004D11B5" w:rsidP="00AF7198">
                      <w:pPr>
                        <w:spacing w:after="80" w:line="240" w:lineRule="auto"/>
                      </w:pPr>
                      <w:r>
                        <w:t>Respect is Burning</w:t>
                      </w:r>
                    </w:p>
                    <w:p w14:paraId="7C6B2C3F" w14:textId="76E7555B" w:rsidR="004D11B5" w:rsidRDefault="004D11B5" w:rsidP="00AF7198">
                      <w:pPr>
                        <w:spacing w:after="80" w:line="240" w:lineRule="auto"/>
                      </w:pPr>
                      <w:r>
                        <w:t>Tommy’s Not Here</w:t>
                      </w:r>
                    </w:p>
                    <w:p w14:paraId="32155193" w14:textId="1C5810CC" w:rsidR="004D11B5" w:rsidRDefault="004D11B5" w:rsidP="00AF7198">
                      <w:pPr>
                        <w:spacing w:after="80" w:line="240" w:lineRule="auto"/>
                      </w:pPr>
                      <w:proofErr w:type="spellStart"/>
                      <w:r>
                        <w:t>Tuco’s</w:t>
                      </w:r>
                      <w:proofErr w:type="spellEnd"/>
                      <w:r>
                        <w:t xml:space="preserve"> Tacos</w:t>
                      </w:r>
                    </w:p>
                    <w:p w14:paraId="5E5C7742" w14:textId="0EA91451" w:rsidR="004D11B5" w:rsidRDefault="004D11B5">
                      <w:r>
                        <w:t>Ripe</w:t>
                      </w:r>
                    </w:p>
                    <w:p w14:paraId="1865A64A" w14:textId="77777777" w:rsidR="004D11B5" w:rsidRDefault="004D11B5"/>
                    <w:p w14:paraId="17ADDACD" w14:textId="77777777" w:rsidR="004D11B5" w:rsidRPr="003B2D0F" w:rsidRDefault="004D11B5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5452192A" wp14:editId="28DFBD42">
                <wp:simplePos x="0" y="0"/>
                <wp:positionH relativeFrom="column">
                  <wp:posOffset>3200400</wp:posOffset>
                </wp:positionH>
                <wp:positionV relativeFrom="paragraph">
                  <wp:posOffset>4857750</wp:posOffset>
                </wp:positionV>
                <wp:extent cx="1371600" cy="1714500"/>
                <wp:effectExtent l="0" t="0" r="25400" b="3810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17145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3177E9" w14:textId="75038E0C" w:rsidR="004D11B5" w:rsidRPr="00C736FA" w:rsidRDefault="004D11B5" w:rsidP="00736CE6">
                            <w:pPr>
                              <w:spacing w:after="60"/>
                              <w:rPr>
                                <w:b/>
                              </w:rPr>
                            </w:pPr>
                            <w:r w:rsidRPr="00C736FA">
                              <w:rPr>
                                <w:b/>
                              </w:rPr>
                              <w:t>Thunder Bay</w:t>
                            </w:r>
                          </w:p>
                          <w:p w14:paraId="0D78F960" w14:textId="23DFEB1E" w:rsidR="004D11B5" w:rsidRDefault="004D11B5" w:rsidP="00736CE6">
                            <w:pPr>
                              <w:spacing w:after="80"/>
                            </w:pPr>
                            <w:r>
                              <w:t>The Sovereign Room</w:t>
                            </w:r>
                          </w:p>
                          <w:p w14:paraId="069F2F22" w14:textId="5164DB65" w:rsidR="004D11B5" w:rsidRDefault="004D11B5" w:rsidP="00736CE6">
                            <w:pPr>
                              <w:spacing w:after="80"/>
                            </w:pPr>
                            <w:r>
                              <w:t>Madhouse</w:t>
                            </w:r>
                          </w:p>
                          <w:p w14:paraId="604BA77A" w14:textId="604A7E4A" w:rsidR="004D11B5" w:rsidRDefault="004D11B5" w:rsidP="00736CE6">
                            <w:pPr>
                              <w:spacing w:after="80"/>
                            </w:pPr>
                            <w:proofErr w:type="spellStart"/>
                            <w:r>
                              <w:t>Hoito</w:t>
                            </w:r>
                            <w:proofErr w:type="spellEnd"/>
                          </w:p>
                          <w:p w14:paraId="254196FF" w14:textId="24DBCBEE" w:rsidR="004D11B5" w:rsidRDefault="004D11B5" w:rsidP="00736CE6">
                            <w:pPr>
                              <w:spacing w:after="80"/>
                            </w:pPr>
                            <w:r>
                              <w:t>Tokyo House</w:t>
                            </w:r>
                          </w:p>
                          <w:p w14:paraId="596D591B" w14:textId="4C18B57E" w:rsidR="004D11B5" w:rsidRDefault="004D11B5" w:rsidP="00736CE6">
                            <w:pPr>
                              <w:spacing w:after="80"/>
                            </w:pPr>
                            <w:r>
                              <w:t>The Growing Season</w:t>
                            </w:r>
                          </w:p>
                          <w:p w14:paraId="0909C77A" w14:textId="111C0965" w:rsidR="004D11B5" w:rsidRDefault="004D11B5" w:rsidP="00736CE6">
                            <w:pPr>
                              <w:spacing w:after="80"/>
                            </w:pPr>
                            <w:r>
                              <w:t>Tomlin</w:t>
                            </w:r>
                          </w:p>
                          <w:p w14:paraId="5300430A" w14:textId="77777777" w:rsidR="004D11B5" w:rsidRDefault="004D11B5" w:rsidP="00736CE6">
                            <w:pPr>
                              <w:spacing w:after="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6" type="#_x0000_t202" style="position:absolute;margin-left:252pt;margin-top:382.5pt;width:108pt;height:135pt;z-index:251919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" fillcolor="white [3201]" strokecolor="#ffc000 [3207]" strokeweight="1pt">
                <v:textbox>
                  <w:txbxContent>
                    <w:p w14:paraId="723177E9" w14:textId="75038E0C" w:rsidR="004D11B5" w:rsidRPr="00C736FA" w:rsidRDefault="004D11B5" w:rsidP="00736CE6">
                      <w:pPr>
                        <w:spacing w:after="60"/>
                        <w:rPr>
                          <w:b/>
                        </w:rPr>
                      </w:pPr>
                      <w:r w:rsidRPr="00C736FA">
                        <w:rPr>
                          <w:b/>
                        </w:rPr>
                        <w:t>Thunder Bay</w:t>
                      </w:r>
                    </w:p>
                    <w:p w14:paraId="0D78F960" w14:textId="23DFEB1E" w:rsidR="004D11B5" w:rsidRDefault="004D11B5" w:rsidP="00736CE6">
                      <w:pPr>
                        <w:spacing w:after="80"/>
                      </w:pPr>
                      <w:r>
                        <w:t>The Sovereign Room</w:t>
                      </w:r>
                    </w:p>
                    <w:p w14:paraId="069F2F22" w14:textId="5164DB65" w:rsidR="004D11B5" w:rsidRDefault="004D11B5" w:rsidP="00736CE6">
                      <w:pPr>
                        <w:spacing w:after="80"/>
                      </w:pPr>
                      <w:r>
                        <w:t>Madhouse</w:t>
                      </w:r>
                    </w:p>
                    <w:p w14:paraId="604BA77A" w14:textId="604A7E4A" w:rsidR="004D11B5" w:rsidRDefault="004D11B5" w:rsidP="00736CE6">
                      <w:pPr>
                        <w:spacing w:after="80"/>
                      </w:pPr>
                      <w:proofErr w:type="spellStart"/>
                      <w:r>
                        <w:t>Hoito</w:t>
                      </w:r>
                      <w:proofErr w:type="spellEnd"/>
                    </w:p>
                    <w:p w14:paraId="254196FF" w14:textId="24DBCBEE" w:rsidR="004D11B5" w:rsidRDefault="004D11B5" w:rsidP="00736CE6">
                      <w:pPr>
                        <w:spacing w:after="80"/>
                      </w:pPr>
                      <w:r>
                        <w:t>Tokyo House</w:t>
                      </w:r>
                    </w:p>
                    <w:p w14:paraId="596D591B" w14:textId="4C18B57E" w:rsidR="004D11B5" w:rsidRDefault="004D11B5" w:rsidP="00736CE6">
                      <w:pPr>
                        <w:spacing w:after="80"/>
                      </w:pPr>
                      <w:r>
                        <w:t>The Growing Season</w:t>
                      </w:r>
                    </w:p>
                    <w:p w14:paraId="0909C77A" w14:textId="111C0965" w:rsidR="004D11B5" w:rsidRDefault="004D11B5" w:rsidP="00736CE6">
                      <w:pPr>
                        <w:spacing w:after="80"/>
                      </w:pPr>
                      <w:r>
                        <w:t>Tomlin</w:t>
                      </w:r>
                    </w:p>
                    <w:p w14:paraId="5300430A" w14:textId="77777777" w:rsidR="004D11B5" w:rsidRDefault="004D11B5" w:rsidP="00736CE6">
                      <w:pPr>
                        <w:spacing w:after="8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33FA6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885056" behindDoc="0" locked="1" layoutInCell="1" allowOverlap="1" wp14:anchorId="44EC3850" wp14:editId="2A6ADC5C">
                <wp:simplePos x="0" y="0"/>
                <wp:positionH relativeFrom="column">
                  <wp:posOffset>4457700</wp:posOffset>
                </wp:positionH>
                <wp:positionV relativeFrom="page">
                  <wp:posOffset>5756910</wp:posOffset>
                </wp:positionV>
                <wp:extent cx="600710" cy="1600200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710" cy="1600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23D0D" w14:textId="77777777" w:rsidR="004D11B5" w:rsidRPr="001A4DA7" w:rsidRDefault="004D11B5" w:rsidP="001A4DA7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b/>
                                <w:color w:val="003300"/>
                                <w:sz w:val="28"/>
                                <w:szCs w:val="28"/>
                              </w:rPr>
                            </w:pPr>
                            <w:r w:rsidRPr="001A4DA7">
                              <w:rPr>
                                <w:rFonts w:ascii="Century Gothic" w:hAnsi="Century Gothic"/>
                                <w:b/>
                                <w:color w:val="003300"/>
                                <w:sz w:val="28"/>
                                <w:szCs w:val="28"/>
                              </w:rPr>
                              <w:t>Where to eat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351pt;margin-top:453.3pt;width:47.3pt;height:126pt;z-index:251885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" filled="f" stroked="f">
                <v:textbox style="layout-flow:vertical">
                  <w:txbxContent>
                    <w:p w14:paraId="0C123D0D" w14:textId="77777777" w:rsidR="004D11B5" w:rsidRPr="001A4DA7" w:rsidRDefault="004D11B5" w:rsidP="001A4DA7">
                      <w:pPr>
                        <w:spacing w:after="0" w:line="240" w:lineRule="auto"/>
                        <w:rPr>
                          <w:rFonts w:ascii="Century Gothic" w:hAnsi="Century Gothic"/>
                          <w:b/>
                          <w:color w:val="003300"/>
                          <w:sz w:val="28"/>
                          <w:szCs w:val="28"/>
                        </w:rPr>
                      </w:pPr>
                      <w:r w:rsidRPr="001A4DA7">
                        <w:rPr>
                          <w:rFonts w:ascii="Century Gothic" w:hAnsi="Century Gothic"/>
                          <w:b/>
                          <w:color w:val="003300"/>
                          <w:sz w:val="28"/>
                          <w:szCs w:val="28"/>
                        </w:rPr>
                        <w:t>Where to eat</w:t>
                      </w:r>
                    </w:p>
                  </w:txbxContent>
                </v:textbox>
                <w10:wrap type="square" anchory="page"/>
                <w10:anchorlock/>
              </v:shape>
            </w:pict>
          </mc:Fallback>
        </mc:AlternateContent>
      </w:r>
    </w:p>
    <w:p w14:paraId="2F215857" w14:textId="626E6E3C" w:rsidR="003B2D0F" w:rsidRDefault="001A4DA7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897344" behindDoc="0" locked="0" layoutInCell="1" allowOverlap="1" wp14:anchorId="5635880F" wp14:editId="38A63621">
                <wp:simplePos x="0" y="0"/>
                <wp:positionH relativeFrom="margin">
                  <wp:align>right</wp:align>
                </wp:positionH>
                <wp:positionV relativeFrom="paragraph">
                  <wp:posOffset>7388860</wp:posOffset>
                </wp:positionV>
                <wp:extent cx="1595755" cy="1419225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1419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095A6" w14:textId="77777777" w:rsidR="004D11B5" w:rsidRDefault="004D11B5"/>
                          <w:p w14:paraId="14C9BB87" w14:textId="77777777" w:rsidR="004D11B5" w:rsidRDefault="004D11B5"/>
                          <w:p w14:paraId="1A2BE2B1" w14:textId="77777777" w:rsidR="004D11B5" w:rsidRDefault="004D11B5">
                            <w:r>
                              <w:t>(</w:t>
                            </w:r>
                            <w:proofErr w:type="gramStart"/>
                            <w:r>
                              <w:t>insert</w:t>
                            </w:r>
                            <w:proofErr w:type="gramEnd"/>
                            <w:r>
                              <w:t xml:space="preserve"> photo here)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74.45pt;margin-top:581.8pt;width:125.65pt;height:111.75pt;z-index:2518973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" filled="f" stroked="f">
                <v:textbox>
                  <w:txbxContent>
                    <w:p w14:paraId="1B9095A6" w14:textId="77777777" w:rsidR="004D11B5" w:rsidRDefault="004D11B5"/>
                    <w:p w14:paraId="14C9BB87" w14:textId="77777777" w:rsidR="004D11B5" w:rsidRDefault="004D11B5"/>
                    <w:p w14:paraId="1A2BE2B1" w14:textId="77777777" w:rsidR="004D11B5" w:rsidRDefault="004D11B5">
                      <w:r>
                        <w:t>(</w:t>
                      </w:r>
                      <w:proofErr w:type="gramStart"/>
                      <w:r>
                        <w:t>insert</w:t>
                      </w:r>
                      <w:proofErr w:type="gramEnd"/>
                      <w:r>
                        <w:t xml:space="preserve"> photo here)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A4DA7">
        <w:rPr>
          <w:rFonts w:ascii="Century Gothic" w:hAnsi="Century Gothic"/>
          <w:noProof/>
          <w:color w:val="00330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41024" behindDoc="0" locked="1" layoutInCell="1" allowOverlap="1" wp14:anchorId="59EDAEBC" wp14:editId="778D8A38">
                <wp:simplePos x="0" y="0"/>
                <wp:positionH relativeFrom="margin">
                  <wp:posOffset>5257800</wp:posOffset>
                </wp:positionH>
                <wp:positionV relativeFrom="margin">
                  <wp:posOffset>457200</wp:posOffset>
                </wp:positionV>
                <wp:extent cx="1605280" cy="6743700"/>
                <wp:effectExtent l="0" t="0" r="0" b="1270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280" cy="6743700"/>
                        </a:xfrm>
                        <a:prstGeom prst="rect">
                          <a:avLst/>
                        </a:prstGeom>
                        <a:solidFill>
                          <a:srgbClr val="0B285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635C1" w14:textId="77777777" w:rsidR="004D11B5" w:rsidRDefault="004D11B5">
                            <w:pP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A4DA7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Highlights and Extras</w:t>
                            </w:r>
                          </w:p>
                          <w:p w14:paraId="52491530" w14:textId="25C4934C" w:rsidR="004D11B5" w:rsidRDefault="004D11B5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SUDBURY         ACTIVITIES</w:t>
                            </w:r>
                          </w:p>
                          <w:p w14:paraId="102AE297" w14:textId="5B4916A7" w:rsidR="004D11B5" w:rsidRDefault="004D11B5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Lake Laurentian Conservation Area</w:t>
                            </w:r>
                          </w:p>
                          <w:p w14:paraId="134864A0" w14:textId="2785BC11" w:rsidR="004D11B5" w:rsidRDefault="004D11B5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Killarney Provincial Park</w:t>
                            </w:r>
                          </w:p>
                          <w:p w14:paraId="1DF6FE47" w14:textId="3D5FFA1D" w:rsidR="004D11B5" w:rsidRDefault="004D11B5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Kivi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Park</w:t>
                            </w:r>
                          </w:p>
                          <w:p w14:paraId="508C9C96" w14:textId="0E0A3BB1" w:rsidR="004D11B5" w:rsidRDefault="004D11B5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Bell Park</w:t>
                            </w:r>
                          </w:p>
                          <w:p w14:paraId="260AF949" w14:textId="39A0A46E" w:rsidR="004D11B5" w:rsidRDefault="004D11B5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Onaping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Falls</w:t>
                            </w:r>
                          </w:p>
                          <w:p w14:paraId="5F93EB19" w14:textId="77777777" w:rsidR="004D11B5" w:rsidRDefault="004D11B5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</w:p>
                          <w:p w14:paraId="48AF0CE7" w14:textId="7F4073CF" w:rsidR="004D11B5" w:rsidRDefault="004D11B5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THUNDERBAY ACTIVITIES</w:t>
                            </w:r>
                          </w:p>
                          <w:p w14:paraId="3DCC9300" w14:textId="02B9DE20" w:rsidR="004D11B5" w:rsidRDefault="004D11B5" w:rsidP="00423746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Cascade Conservation Area</w:t>
                            </w:r>
                          </w:p>
                          <w:p w14:paraId="2F8B17B1" w14:textId="77777777" w:rsidR="004D11B5" w:rsidRDefault="004D11B5" w:rsidP="00423746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423746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Mount McKay Scenic Lookout </w:t>
                            </w:r>
                          </w:p>
                          <w:p w14:paraId="7A65A91B" w14:textId="77777777" w:rsidR="004D11B5" w:rsidRDefault="004D11B5" w:rsidP="00423746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Kakabeka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Falls Provincial Park</w:t>
                            </w:r>
                          </w:p>
                          <w:p w14:paraId="4073924A" w14:textId="77777777" w:rsidR="004D11B5" w:rsidRDefault="004D11B5" w:rsidP="00423746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Eagle Canyon Suspension Bridge</w:t>
                            </w:r>
                          </w:p>
                          <w:p w14:paraId="30722009" w14:textId="77777777" w:rsidR="004D11B5" w:rsidRDefault="004D11B5" w:rsidP="00423746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423746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Sleeping Giant Provincial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Park</w:t>
                            </w:r>
                          </w:p>
                          <w:p w14:paraId="7DF38B56" w14:textId="77777777" w:rsidR="004D11B5" w:rsidRDefault="004D11B5" w:rsidP="00423746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Ouimet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Canyon</w:t>
                            </w:r>
                          </w:p>
                          <w:p w14:paraId="35B2D138" w14:textId="302B96E4" w:rsidR="004D11B5" w:rsidRPr="00423746" w:rsidRDefault="004D11B5" w:rsidP="00423746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423746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Thunder Bay Country Market</w:t>
                            </w:r>
                          </w:p>
                          <w:p w14:paraId="412DEB24" w14:textId="77777777" w:rsidR="004D11B5" w:rsidRPr="001A4DA7" w:rsidRDefault="004D11B5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414pt;margin-top:36pt;width:126.4pt;height:531pt;z-index:251841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" fillcolor="#0b2852" stroked="f">
                <v:textbox>
                  <w:txbxContent>
                    <w:p w14:paraId="5D0635C1" w14:textId="77777777" w:rsidR="004D11B5" w:rsidRDefault="004D11B5">
                      <w:pPr>
                        <w:rPr>
                          <w:rFonts w:ascii="Century Gothic" w:hAnsi="Century Gothic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1A4DA7">
                        <w:rPr>
                          <w:rFonts w:ascii="Century Gothic" w:hAnsi="Century Gothic"/>
                          <w:b/>
                          <w:color w:val="FFFFFF" w:themeColor="background1"/>
                          <w:sz w:val="28"/>
                          <w:szCs w:val="28"/>
                        </w:rPr>
                        <w:t>Highlights and Extras</w:t>
                      </w:r>
                    </w:p>
                    <w:p w14:paraId="52491530" w14:textId="25C4934C" w:rsidR="004D11B5" w:rsidRDefault="004D11B5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>SUDBURY         ACTIVITIES</w:t>
                      </w:r>
                    </w:p>
                    <w:p w14:paraId="102AE297" w14:textId="5B4916A7" w:rsidR="004D11B5" w:rsidRDefault="004D11B5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>Lake Laurentian Conservation Area</w:t>
                      </w:r>
                    </w:p>
                    <w:p w14:paraId="134864A0" w14:textId="2785BC11" w:rsidR="004D11B5" w:rsidRDefault="004D11B5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>Killarney Provincial Park</w:t>
                      </w:r>
                    </w:p>
                    <w:p w14:paraId="1DF6FE47" w14:textId="3D5FFA1D" w:rsidR="004D11B5" w:rsidRDefault="004D11B5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>Kivi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 xml:space="preserve"> Park</w:t>
                      </w:r>
                    </w:p>
                    <w:p w14:paraId="508C9C96" w14:textId="0E0A3BB1" w:rsidR="004D11B5" w:rsidRDefault="004D11B5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>Bell Park</w:t>
                      </w:r>
                    </w:p>
                    <w:p w14:paraId="260AF949" w14:textId="39A0A46E" w:rsidR="004D11B5" w:rsidRDefault="004D11B5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>Onaping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 xml:space="preserve"> Falls</w:t>
                      </w:r>
                    </w:p>
                    <w:p w14:paraId="5F93EB19" w14:textId="77777777" w:rsidR="004D11B5" w:rsidRDefault="004D11B5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</w:p>
                    <w:p w14:paraId="48AF0CE7" w14:textId="7F4073CF" w:rsidR="004D11B5" w:rsidRDefault="004D11B5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>THUNDERBAY ACTIVITIES</w:t>
                      </w:r>
                    </w:p>
                    <w:p w14:paraId="3DCC9300" w14:textId="02B9DE20" w:rsidR="004D11B5" w:rsidRDefault="004D11B5" w:rsidP="00423746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>Cascade Conservation Area</w:t>
                      </w:r>
                    </w:p>
                    <w:p w14:paraId="2F8B17B1" w14:textId="77777777" w:rsidR="004D11B5" w:rsidRDefault="004D11B5" w:rsidP="00423746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423746">
                        <w:rPr>
                          <w:rFonts w:ascii="Century Gothic" w:hAnsi="Century Gothic"/>
                          <w:color w:val="FFFFFF" w:themeColor="background1"/>
                        </w:rPr>
                        <w:t xml:space="preserve">Mount McKay Scenic Lookout </w:t>
                      </w:r>
                    </w:p>
                    <w:p w14:paraId="7A65A91B" w14:textId="77777777" w:rsidR="004D11B5" w:rsidRDefault="004D11B5" w:rsidP="00423746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>Kakabeka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 xml:space="preserve"> Falls Provincial Park</w:t>
                      </w:r>
                    </w:p>
                    <w:p w14:paraId="4073924A" w14:textId="77777777" w:rsidR="004D11B5" w:rsidRDefault="004D11B5" w:rsidP="00423746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>Eagle Canyon Suspension Bridge</w:t>
                      </w:r>
                    </w:p>
                    <w:p w14:paraId="30722009" w14:textId="77777777" w:rsidR="004D11B5" w:rsidRDefault="004D11B5" w:rsidP="00423746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423746">
                        <w:rPr>
                          <w:rFonts w:ascii="Century Gothic" w:hAnsi="Century Gothic"/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 xml:space="preserve">Sleeping Giant Provincial </w:t>
                      </w:r>
                      <w:proofErr w:type="spellStart"/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>Park</w:t>
                      </w:r>
                    </w:p>
                    <w:p w14:paraId="7DF38B56" w14:textId="77777777" w:rsidR="004D11B5" w:rsidRDefault="004D11B5" w:rsidP="00423746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>Ouimet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 xml:space="preserve"> Canyon</w:t>
                      </w:r>
                    </w:p>
                    <w:p w14:paraId="35B2D138" w14:textId="302B96E4" w:rsidR="004D11B5" w:rsidRPr="00423746" w:rsidRDefault="004D11B5" w:rsidP="00423746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423746">
                        <w:rPr>
                          <w:rFonts w:ascii="Century Gothic" w:hAnsi="Century Gothic"/>
                          <w:color w:val="FFFFFF" w:themeColor="background1"/>
                        </w:rPr>
                        <w:t>Thunder Bay Country Market</w:t>
                      </w:r>
                    </w:p>
                    <w:p w14:paraId="412DEB24" w14:textId="77777777" w:rsidR="004D11B5" w:rsidRPr="001A4DA7" w:rsidRDefault="004D11B5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margin" anchory="margin"/>
                <w10:anchorlock/>
              </v:shape>
            </w:pict>
          </mc:Fallback>
        </mc:AlternateContent>
      </w:r>
      <w:r w:rsidRPr="001A4DA7">
        <w:rPr>
          <w:rFonts w:ascii="Century Gothic" w:hAnsi="Century Gothic"/>
          <w:noProof/>
          <w:color w:val="00330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35552" behindDoc="0" locked="1" layoutInCell="1" allowOverlap="1" wp14:anchorId="7A7A53A5" wp14:editId="1778BDCA">
                <wp:simplePos x="0" y="0"/>
                <wp:positionH relativeFrom="page">
                  <wp:align>center</wp:align>
                </wp:positionH>
                <wp:positionV relativeFrom="margin">
                  <wp:align>bottom</wp:align>
                </wp:positionV>
                <wp:extent cx="6843395" cy="28702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3395" cy="287020"/>
                        </a:xfrm>
                        <a:prstGeom prst="rect">
                          <a:avLst/>
                        </a:prstGeom>
                        <a:solidFill>
                          <a:srgbClr val="EDAC28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BBDAE" w14:textId="40BFC1C0" w:rsidR="004D11B5" w:rsidRPr="00CF0716" w:rsidRDefault="004D11B5" w:rsidP="001A4DA7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b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CF0716">
                              <w:rPr>
                                <w:rFonts w:ascii="Century Gothic" w:hAnsi="Century Gothic"/>
                                <w:b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>Northern Ontario School of Medicine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0" type="#_x0000_t202" style="position:absolute;margin-left:0;margin-top:0;width:538.85pt;height:22.6pt;z-index:251735552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bottom;mso-position-vertical-relative:margin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" fillcolor="#edac28" stroked="f">
                <v:textbox style="mso-fit-shape-to-text:t">
                  <w:txbxContent>
                    <w:p w14:paraId="279BBDAE" w14:textId="40BFC1C0" w:rsidR="004D11B5" w:rsidRPr="00CF0716" w:rsidRDefault="004D11B5" w:rsidP="001A4DA7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b/>
                          <w:i/>
                          <w:color w:val="FFFFFF" w:themeColor="background1"/>
                          <w:sz w:val="24"/>
                          <w:szCs w:val="24"/>
                        </w:rPr>
                      </w:pPr>
                      <w:r w:rsidRPr="00CF0716">
                        <w:rPr>
                          <w:rFonts w:ascii="Century Gothic" w:hAnsi="Century Gothic"/>
                          <w:b/>
                          <w:i/>
                          <w:color w:val="FFFFFF" w:themeColor="background1"/>
                          <w:sz w:val="24"/>
                          <w:szCs w:val="24"/>
                        </w:rPr>
                        <w:t>Northern Ontario School of Medicine</w:t>
                      </w:r>
                    </w:p>
                  </w:txbxContent>
                </v:textbox>
                <w10:wrap type="square" anchorx="page" anchory="margin"/>
                <w10:anchorlock/>
              </v:shape>
            </w:pict>
          </mc:Fallback>
        </mc:AlternateContent>
      </w:r>
    </w:p>
    <w:p w14:paraId="5E99EDDD" w14:textId="77777777" w:rsidR="003B2D0F" w:rsidRPr="003B2D0F" w:rsidRDefault="003B2D0F" w:rsidP="003B2D0F">
      <w:pPr>
        <w:rPr>
          <w:rFonts w:ascii="Century Gothic" w:hAnsi="Century Gothic"/>
          <w:sz w:val="28"/>
          <w:szCs w:val="28"/>
        </w:rPr>
      </w:pPr>
    </w:p>
    <w:p w14:paraId="1056B187" w14:textId="773DA1AF" w:rsidR="003B2D0F" w:rsidRPr="003B2D0F" w:rsidRDefault="003B2D0F" w:rsidP="003B2D0F">
      <w:pPr>
        <w:rPr>
          <w:rFonts w:ascii="Century Gothic" w:hAnsi="Century Gothic"/>
          <w:sz w:val="28"/>
          <w:szCs w:val="28"/>
        </w:rPr>
      </w:pPr>
    </w:p>
    <w:p w14:paraId="3C2F1A3D" w14:textId="7165F3B9" w:rsidR="003B2D0F" w:rsidRPr="003B2D0F" w:rsidRDefault="00E6572B" w:rsidP="003B2D0F">
      <w:pPr>
        <w:rPr>
          <w:rFonts w:ascii="Century Gothic" w:hAnsi="Century Gothic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34850D90" wp14:editId="5CECF48D">
                <wp:simplePos x="0" y="0"/>
                <wp:positionH relativeFrom="column">
                  <wp:posOffset>114300</wp:posOffset>
                </wp:positionH>
                <wp:positionV relativeFrom="paragraph">
                  <wp:posOffset>601345</wp:posOffset>
                </wp:positionV>
                <wp:extent cx="3543300" cy="2057400"/>
                <wp:effectExtent l="0" t="0" r="12700" b="0"/>
                <wp:wrapSquare wrapText="bothSides"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2057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5DA03" w14:textId="3E60B165" w:rsidR="004D11B5" w:rsidRPr="00EC0497" w:rsidRDefault="004D11B5" w:rsidP="00423746">
                            <w:pPr>
                              <w:spacing w:after="80"/>
                              <w:rPr>
                                <w:b/>
                              </w:rPr>
                            </w:pPr>
                            <w:r w:rsidRPr="00EC0497">
                              <w:rPr>
                                <w:b/>
                              </w:rPr>
                              <w:t>NOSM Student Wellness Committee</w:t>
                            </w:r>
                          </w:p>
                          <w:p w14:paraId="6700AEFE" w14:textId="3D5978FD" w:rsidR="004D11B5" w:rsidRDefault="004D11B5" w:rsidP="00EC0497">
                            <w:pPr>
                              <w:spacing w:after="120" w:line="240" w:lineRule="auto"/>
                            </w:pPr>
                            <w:r>
                              <w:t>Olivia Christie- Chair</w:t>
                            </w:r>
                          </w:p>
                          <w:p w14:paraId="2BB8C27E" w14:textId="29DEAD7A" w:rsidR="004D11B5" w:rsidRDefault="004D11B5" w:rsidP="00EC0497">
                            <w:pPr>
                              <w:spacing w:after="120" w:line="240" w:lineRule="auto"/>
                            </w:pPr>
                            <w:r>
                              <w:t>Talia Ryan- 4</w:t>
                            </w:r>
                            <w:r w:rsidRPr="00FD2729"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 xml:space="preserve"> Year Representative </w:t>
                            </w:r>
                          </w:p>
                          <w:p w14:paraId="61A6D32A" w14:textId="1989FD4A" w:rsidR="004D11B5" w:rsidRPr="00EC0497" w:rsidRDefault="004D11B5" w:rsidP="00EC0497">
                            <w:pPr>
                              <w:spacing w:after="120" w:line="240" w:lineRule="auto"/>
                              <w:rPr>
                                <w:rFonts w:ascii="Calibri" w:hAnsi="Calibri" w:cs="Times New Roman"/>
                              </w:rPr>
                            </w:pPr>
                            <w:r w:rsidRPr="00EC0497">
                              <w:rPr>
                                <w:rFonts w:ascii="Calibri" w:hAnsi="Calibri" w:cs="Times New Roman"/>
                              </w:rPr>
                              <w:t xml:space="preserve">Stephanie </w:t>
                            </w:r>
                            <w:proofErr w:type="spellStart"/>
                            <w:r w:rsidRPr="00EC0497">
                              <w:rPr>
                                <w:rFonts w:ascii="Calibri" w:hAnsi="Calibri" w:cs="Times New Roman"/>
                              </w:rPr>
                              <w:t>Lachapelle</w:t>
                            </w:r>
                            <w:proofErr w:type="spellEnd"/>
                            <w:r>
                              <w:rPr>
                                <w:rFonts w:ascii="Calibri" w:hAnsi="Calibri" w:cs="Times New Roman"/>
                              </w:rPr>
                              <w:t xml:space="preserve"> - 3</w:t>
                            </w:r>
                            <w:r w:rsidRPr="00EC0497">
                              <w:rPr>
                                <w:rFonts w:ascii="Calibri" w:hAnsi="Calibri" w:cs="Times New Roman"/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rFonts w:ascii="Calibri" w:hAnsi="Calibri" w:cs="Times New Roman"/>
                              </w:rPr>
                              <w:t xml:space="preserve"> Year Representative </w:t>
                            </w:r>
                          </w:p>
                          <w:p w14:paraId="57FFDEC1" w14:textId="69C70A8D" w:rsidR="004D11B5" w:rsidRPr="00EC0497" w:rsidRDefault="004D11B5" w:rsidP="00EC0497">
                            <w:pPr>
                              <w:spacing w:after="120" w:line="240" w:lineRule="auto"/>
                              <w:rPr>
                                <w:rFonts w:ascii="Calibri" w:hAnsi="Calibri" w:cs="Times New Roman"/>
                              </w:rPr>
                            </w:pPr>
                            <w:r w:rsidRPr="00EC0497">
                              <w:rPr>
                                <w:rFonts w:ascii="Calibri" w:hAnsi="Calibri" w:cs="Times New Roman"/>
                              </w:rPr>
                              <w:t xml:space="preserve">Lindsay </w:t>
                            </w:r>
                            <w:r>
                              <w:rPr>
                                <w:rFonts w:ascii="Calibri" w:hAnsi="Calibri" w:cs="Times New Roman"/>
                              </w:rPr>
                              <w:t>Leduc- 2</w:t>
                            </w:r>
                            <w:r w:rsidRPr="00EC0497">
                              <w:rPr>
                                <w:rFonts w:ascii="Calibri" w:hAnsi="Calibri" w:cs="Times New Roman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ascii="Calibri" w:hAnsi="Calibri" w:cs="Times New Roman"/>
                              </w:rPr>
                              <w:t xml:space="preserve"> Year Representative</w:t>
                            </w:r>
                          </w:p>
                          <w:p w14:paraId="0E116C8E" w14:textId="522033A9" w:rsidR="004D11B5" w:rsidRDefault="004D11B5" w:rsidP="00EC0497">
                            <w:pPr>
                              <w:spacing w:after="120" w:line="240" w:lineRule="auto"/>
                              <w:rPr>
                                <w:rFonts w:ascii="Calibri" w:hAnsi="Calibri" w:cs="Times New Roman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</w:rPr>
                              <w:t xml:space="preserve">Jennifer </w:t>
                            </w:r>
                            <w:proofErr w:type="spellStart"/>
                            <w:r>
                              <w:rPr>
                                <w:rFonts w:ascii="Calibri" w:hAnsi="Calibri" w:cs="Times New Roman"/>
                              </w:rPr>
                              <w:t>Hammell</w:t>
                            </w:r>
                            <w:proofErr w:type="spellEnd"/>
                            <w:r>
                              <w:rPr>
                                <w:rFonts w:ascii="Calibri" w:hAnsi="Calibri" w:cs="Times New Roman"/>
                              </w:rPr>
                              <w:t>- 2</w:t>
                            </w:r>
                            <w:r w:rsidRPr="00736CE6">
                              <w:rPr>
                                <w:rFonts w:ascii="Calibri" w:hAnsi="Calibri" w:cs="Times New Roman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ascii="Calibri" w:hAnsi="Calibri" w:cs="Times New Roman"/>
                              </w:rPr>
                              <w:t xml:space="preserve"> Year Representative </w:t>
                            </w:r>
                          </w:p>
                          <w:p w14:paraId="48AE2DA8" w14:textId="1830E6C7" w:rsidR="004D11B5" w:rsidRPr="00E6572B" w:rsidRDefault="004D11B5" w:rsidP="00E6572B">
                            <w:pPr>
                              <w:spacing w:after="120" w:line="240" w:lineRule="auto"/>
                              <w:rPr>
                                <w:rFonts w:ascii="Calibri" w:hAnsi="Calibri" w:cs="Times New Roman"/>
                              </w:rPr>
                            </w:pPr>
                            <w:r w:rsidRPr="00E6572B">
                              <w:rPr>
                                <w:rFonts w:ascii="Calibri" w:hAnsi="Calibri" w:cs="Times New Roman"/>
                              </w:rPr>
                              <w:t xml:space="preserve">Bradley </w:t>
                            </w:r>
                            <w:proofErr w:type="spellStart"/>
                            <w:r w:rsidRPr="00E6572B">
                              <w:rPr>
                                <w:rFonts w:ascii="Calibri" w:hAnsi="Calibri" w:cs="Times New Roman"/>
                              </w:rPr>
                              <w:t>Rietze</w:t>
                            </w:r>
                            <w:proofErr w:type="spellEnd"/>
                            <w:r w:rsidRPr="00E6572B">
                              <w:rPr>
                                <w:rFonts w:ascii="Calibri" w:hAnsi="Calibri" w:cs="Times New Roman"/>
                              </w:rPr>
                              <w:t xml:space="preserve">- </w:t>
                            </w:r>
                            <w:r>
                              <w:rPr>
                                <w:rFonts w:ascii="Calibri" w:hAnsi="Calibri" w:cs="Times New Roman"/>
                              </w:rPr>
                              <w:t>1</w:t>
                            </w:r>
                            <w:r w:rsidRPr="00E6572B">
                              <w:rPr>
                                <w:rFonts w:ascii="Calibri" w:hAnsi="Calibri" w:cs="Times New Roman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rFonts w:ascii="Calibri" w:hAnsi="Calibri" w:cs="Times New Roman"/>
                              </w:rPr>
                              <w:t xml:space="preserve"> Year Representative</w:t>
                            </w:r>
                          </w:p>
                          <w:p w14:paraId="5D1A7141" w14:textId="51073A39" w:rsidR="004D11B5" w:rsidRPr="00E6572B" w:rsidRDefault="004D11B5" w:rsidP="00E6572B">
                            <w:pPr>
                              <w:spacing w:after="120" w:line="240" w:lineRule="auto"/>
                              <w:rPr>
                                <w:rFonts w:ascii="Calibri" w:hAnsi="Calibri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Times New Roman"/>
                              </w:rPr>
                              <w:t>Dayna</w:t>
                            </w:r>
                            <w:proofErr w:type="spellEnd"/>
                            <w:r>
                              <w:rPr>
                                <w:rFonts w:ascii="Calibri" w:hAnsi="Calibri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Times New Roman"/>
                              </w:rPr>
                              <w:t>Ingves</w:t>
                            </w:r>
                            <w:proofErr w:type="spellEnd"/>
                            <w:r>
                              <w:rPr>
                                <w:rFonts w:ascii="Calibri" w:hAnsi="Calibri" w:cs="Times New Roman"/>
                              </w:rPr>
                              <w:t>- 1</w:t>
                            </w:r>
                            <w:r w:rsidRPr="00E6572B">
                              <w:rPr>
                                <w:rFonts w:ascii="Calibri" w:hAnsi="Calibri" w:cs="Times New Roman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rFonts w:ascii="Calibri" w:hAnsi="Calibri" w:cs="Times New Roman"/>
                              </w:rPr>
                              <w:t xml:space="preserve"> Year Representative </w:t>
                            </w:r>
                          </w:p>
                          <w:p w14:paraId="4F70401C" w14:textId="77777777" w:rsidR="004D11B5" w:rsidRPr="00EC0497" w:rsidRDefault="004D11B5" w:rsidP="00EC0497">
                            <w:pPr>
                              <w:spacing w:after="120" w:line="240" w:lineRule="auto"/>
                              <w:rPr>
                                <w:rFonts w:ascii="Calibri" w:hAnsi="Calibri" w:cs="Times New Roman"/>
                              </w:rPr>
                            </w:pPr>
                          </w:p>
                          <w:p w14:paraId="5E2D73F1" w14:textId="77777777" w:rsidR="004D11B5" w:rsidRDefault="004D11B5"/>
                          <w:p w14:paraId="2E066CC6" w14:textId="77777777" w:rsidR="004D11B5" w:rsidRDefault="004D11B5"/>
                          <w:p w14:paraId="3DD4C400" w14:textId="77777777" w:rsidR="004D11B5" w:rsidRDefault="004D1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3" o:spid="_x0000_s1051" type="#_x0000_t202" style="position:absolute;margin-left:9pt;margin-top:47.35pt;width:279pt;height:162pt;z-index:251915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" fillcolor="#aeaaaa [2414]" stroked="f">
                <v:textbox>
                  <w:txbxContent>
                    <w:p w14:paraId="3C85DA03" w14:textId="3E60B165" w:rsidR="004D11B5" w:rsidRPr="00EC0497" w:rsidRDefault="004D11B5" w:rsidP="00423746">
                      <w:pPr>
                        <w:spacing w:after="80"/>
                        <w:rPr>
                          <w:b/>
                        </w:rPr>
                      </w:pPr>
                      <w:r w:rsidRPr="00EC0497">
                        <w:rPr>
                          <w:b/>
                        </w:rPr>
                        <w:t>NOSM Student Wellness Committee</w:t>
                      </w:r>
                    </w:p>
                    <w:p w14:paraId="6700AEFE" w14:textId="3D5978FD" w:rsidR="004D11B5" w:rsidRDefault="004D11B5" w:rsidP="00EC0497">
                      <w:pPr>
                        <w:spacing w:after="120" w:line="240" w:lineRule="auto"/>
                      </w:pPr>
                      <w:r>
                        <w:t>Olivia Christie- Chair</w:t>
                      </w:r>
                    </w:p>
                    <w:p w14:paraId="2BB8C27E" w14:textId="29DEAD7A" w:rsidR="004D11B5" w:rsidRDefault="004D11B5" w:rsidP="00EC0497">
                      <w:pPr>
                        <w:spacing w:after="120" w:line="240" w:lineRule="auto"/>
                      </w:pPr>
                      <w:r>
                        <w:t>Talia Ryan- 4</w:t>
                      </w:r>
                      <w:r w:rsidRPr="00FD2729">
                        <w:rPr>
                          <w:vertAlign w:val="superscript"/>
                        </w:rPr>
                        <w:t>th</w:t>
                      </w:r>
                      <w:r>
                        <w:t xml:space="preserve"> Year Representative </w:t>
                      </w:r>
                    </w:p>
                    <w:p w14:paraId="61A6D32A" w14:textId="1989FD4A" w:rsidR="004D11B5" w:rsidRPr="00EC0497" w:rsidRDefault="004D11B5" w:rsidP="00EC0497">
                      <w:pPr>
                        <w:spacing w:after="120" w:line="240" w:lineRule="auto"/>
                        <w:rPr>
                          <w:rFonts w:ascii="Calibri" w:hAnsi="Calibri" w:cs="Times New Roman"/>
                        </w:rPr>
                      </w:pPr>
                      <w:r w:rsidRPr="00EC0497">
                        <w:rPr>
                          <w:rFonts w:ascii="Calibri" w:hAnsi="Calibri" w:cs="Times New Roman"/>
                        </w:rPr>
                        <w:t xml:space="preserve">Stephanie </w:t>
                      </w:r>
                      <w:proofErr w:type="spellStart"/>
                      <w:r w:rsidRPr="00EC0497">
                        <w:rPr>
                          <w:rFonts w:ascii="Calibri" w:hAnsi="Calibri" w:cs="Times New Roman"/>
                        </w:rPr>
                        <w:t>Lachapelle</w:t>
                      </w:r>
                      <w:proofErr w:type="spellEnd"/>
                      <w:r>
                        <w:rPr>
                          <w:rFonts w:ascii="Calibri" w:hAnsi="Calibri" w:cs="Times New Roman"/>
                        </w:rPr>
                        <w:t xml:space="preserve"> - 3</w:t>
                      </w:r>
                      <w:r w:rsidRPr="00EC0497">
                        <w:rPr>
                          <w:rFonts w:ascii="Calibri" w:hAnsi="Calibri" w:cs="Times New Roman"/>
                          <w:vertAlign w:val="superscript"/>
                        </w:rPr>
                        <w:t>rd</w:t>
                      </w:r>
                      <w:r>
                        <w:rPr>
                          <w:rFonts w:ascii="Calibri" w:hAnsi="Calibri" w:cs="Times New Roman"/>
                        </w:rPr>
                        <w:t xml:space="preserve"> Year Representative </w:t>
                      </w:r>
                    </w:p>
                    <w:p w14:paraId="57FFDEC1" w14:textId="69C70A8D" w:rsidR="004D11B5" w:rsidRPr="00EC0497" w:rsidRDefault="004D11B5" w:rsidP="00EC0497">
                      <w:pPr>
                        <w:spacing w:after="120" w:line="240" w:lineRule="auto"/>
                        <w:rPr>
                          <w:rFonts w:ascii="Calibri" w:hAnsi="Calibri" w:cs="Times New Roman"/>
                        </w:rPr>
                      </w:pPr>
                      <w:r w:rsidRPr="00EC0497">
                        <w:rPr>
                          <w:rFonts w:ascii="Calibri" w:hAnsi="Calibri" w:cs="Times New Roman"/>
                        </w:rPr>
                        <w:t xml:space="preserve">Lindsay </w:t>
                      </w:r>
                      <w:r>
                        <w:rPr>
                          <w:rFonts w:ascii="Calibri" w:hAnsi="Calibri" w:cs="Times New Roman"/>
                        </w:rPr>
                        <w:t>Leduc- 2</w:t>
                      </w:r>
                      <w:r w:rsidRPr="00EC0497">
                        <w:rPr>
                          <w:rFonts w:ascii="Calibri" w:hAnsi="Calibri" w:cs="Times New Roman"/>
                          <w:vertAlign w:val="superscript"/>
                        </w:rPr>
                        <w:t>nd</w:t>
                      </w:r>
                      <w:r>
                        <w:rPr>
                          <w:rFonts w:ascii="Calibri" w:hAnsi="Calibri" w:cs="Times New Roman"/>
                        </w:rPr>
                        <w:t xml:space="preserve"> Year Representative</w:t>
                      </w:r>
                    </w:p>
                    <w:p w14:paraId="0E116C8E" w14:textId="522033A9" w:rsidR="004D11B5" w:rsidRDefault="004D11B5" w:rsidP="00EC0497">
                      <w:pPr>
                        <w:spacing w:after="120" w:line="240" w:lineRule="auto"/>
                        <w:rPr>
                          <w:rFonts w:ascii="Calibri" w:hAnsi="Calibri" w:cs="Times New Roman"/>
                        </w:rPr>
                      </w:pPr>
                      <w:r>
                        <w:rPr>
                          <w:rFonts w:ascii="Calibri" w:hAnsi="Calibri" w:cs="Times New Roman"/>
                        </w:rPr>
                        <w:t xml:space="preserve">Jennifer </w:t>
                      </w:r>
                      <w:proofErr w:type="spellStart"/>
                      <w:r>
                        <w:rPr>
                          <w:rFonts w:ascii="Calibri" w:hAnsi="Calibri" w:cs="Times New Roman"/>
                        </w:rPr>
                        <w:t>Hammell</w:t>
                      </w:r>
                      <w:proofErr w:type="spellEnd"/>
                      <w:r>
                        <w:rPr>
                          <w:rFonts w:ascii="Calibri" w:hAnsi="Calibri" w:cs="Times New Roman"/>
                        </w:rPr>
                        <w:t>- 2</w:t>
                      </w:r>
                      <w:r w:rsidRPr="00736CE6">
                        <w:rPr>
                          <w:rFonts w:ascii="Calibri" w:hAnsi="Calibri" w:cs="Times New Roman"/>
                          <w:vertAlign w:val="superscript"/>
                        </w:rPr>
                        <w:t>nd</w:t>
                      </w:r>
                      <w:r>
                        <w:rPr>
                          <w:rFonts w:ascii="Calibri" w:hAnsi="Calibri" w:cs="Times New Roman"/>
                        </w:rPr>
                        <w:t xml:space="preserve"> Year Representative </w:t>
                      </w:r>
                    </w:p>
                    <w:p w14:paraId="48AE2DA8" w14:textId="1830E6C7" w:rsidR="004D11B5" w:rsidRPr="00E6572B" w:rsidRDefault="004D11B5" w:rsidP="00E6572B">
                      <w:pPr>
                        <w:spacing w:after="120" w:line="240" w:lineRule="auto"/>
                        <w:rPr>
                          <w:rFonts w:ascii="Calibri" w:hAnsi="Calibri" w:cs="Times New Roman"/>
                        </w:rPr>
                      </w:pPr>
                      <w:r w:rsidRPr="00E6572B">
                        <w:rPr>
                          <w:rFonts w:ascii="Calibri" w:hAnsi="Calibri" w:cs="Times New Roman"/>
                        </w:rPr>
                        <w:t xml:space="preserve">Bradley </w:t>
                      </w:r>
                      <w:proofErr w:type="spellStart"/>
                      <w:r w:rsidRPr="00E6572B">
                        <w:rPr>
                          <w:rFonts w:ascii="Calibri" w:hAnsi="Calibri" w:cs="Times New Roman"/>
                        </w:rPr>
                        <w:t>Rietze</w:t>
                      </w:r>
                      <w:proofErr w:type="spellEnd"/>
                      <w:r w:rsidRPr="00E6572B">
                        <w:rPr>
                          <w:rFonts w:ascii="Calibri" w:hAnsi="Calibri" w:cs="Times New Roman"/>
                        </w:rPr>
                        <w:t xml:space="preserve">- </w:t>
                      </w:r>
                      <w:r>
                        <w:rPr>
                          <w:rFonts w:ascii="Calibri" w:hAnsi="Calibri" w:cs="Times New Roman"/>
                        </w:rPr>
                        <w:t>1</w:t>
                      </w:r>
                      <w:r w:rsidRPr="00E6572B">
                        <w:rPr>
                          <w:rFonts w:ascii="Calibri" w:hAnsi="Calibri" w:cs="Times New Roman"/>
                          <w:vertAlign w:val="superscript"/>
                        </w:rPr>
                        <w:t>st</w:t>
                      </w:r>
                      <w:r>
                        <w:rPr>
                          <w:rFonts w:ascii="Calibri" w:hAnsi="Calibri" w:cs="Times New Roman"/>
                        </w:rPr>
                        <w:t xml:space="preserve"> Year Representative</w:t>
                      </w:r>
                    </w:p>
                    <w:p w14:paraId="5D1A7141" w14:textId="51073A39" w:rsidR="004D11B5" w:rsidRPr="00E6572B" w:rsidRDefault="004D11B5" w:rsidP="00E6572B">
                      <w:pPr>
                        <w:spacing w:after="120" w:line="240" w:lineRule="auto"/>
                        <w:rPr>
                          <w:rFonts w:ascii="Calibri" w:hAnsi="Calibri" w:cs="Times New Roman"/>
                        </w:rPr>
                      </w:pPr>
                      <w:proofErr w:type="spellStart"/>
                      <w:r>
                        <w:rPr>
                          <w:rFonts w:ascii="Calibri" w:hAnsi="Calibri" w:cs="Times New Roman"/>
                        </w:rPr>
                        <w:t>Dayna</w:t>
                      </w:r>
                      <w:proofErr w:type="spellEnd"/>
                      <w:r>
                        <w:rPr>
                          <w:rFonts w:ascii="Calibri" w:hAnsi="Calibri"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Times New Roman"/>
                        </w:rPr>
                        <w:t>Ingves</w:t>
                      </w:r>
                      <w:proofErr w:type="spellEnd"/>
                      <w:r>
                        <w:rPr>
                          <w:rFonts w:ascii="Calibri" w:hAnsi="Calibri" w:cs="Times New Roman"/>
                        </w:rPr>
                        <w:t>- 1</w:t>
                      </w:r>
                      <w:r w:rsidRPr="00E6572B">
                        <w:rPr>
                          <w:rFonts w:ascii="Calibri" w:hAnsi="Calibri" w:cs="Times New Roman"/>
                          <w:vertAlign w:val="superscript"/>
                        </w:rPr>
                        <w:t>st</w:t>
                      </w:r>
                      <w:r>
                        <w:rPr>
                          <w:rFonts w:ascii="Calibri" w:hAnsi="Calibri" w:cs="Times New Roman"/>
                        </w:rPr>
                        <w:t xml:space="preserve"> Year Representative </w:t>
                      </w:r>
                    </w:p>
                    <w:p w14:paraId="4F70401C" w14:textId="77777777" w:rsidR="004D11B5" w:rsidRPr="00EC0497" w:rsidRDefault="004D11B5" w:rsidP="00EC0497">
                      <w:pPr>
                        <w:spacing w:after="120" w:line="240" w:lineRule="auto"/>
                        <w:rPr>
                          <w:rFonts w:ascii="Calibri" w:hAnsi="Calibri" w:cs="Times New Roman"/>
                        </w:rPr>
                      </w:pPr>
                    </w:p>
                    <w:p w14:paraId="5E2D73F1" w14:textId="77777777" w:rsidR="004D11B5" w:rsidRDefault="004D11B5"/>
                    <w:p w14:paraId="2E066CC6" w14:textId="77777777" w:rsidR="004D11B5" w:rsidRDefault="004D11B5"/>
                    <w:p w14:paraId="3DD4C400" w14:textId="77777777" w:rsidR="004D11B5" w:rsidRDefault="004D11B5"/>
                  </w:txbxContent>
                </v:textbox>
                <w10:wrap type="square"/>
              </v:shape>
            </w:pict>
          </mc:Fallback>
        </mc:AlternateContent>
      </w:r>
    </w:p>
    <w:p w14:paraId="70106E0F" w14:textId="62D0F377" w:rsidR="001A4DA7" w:rsidRPr="003B2D0F" w:rsidRDefault="00423746" w:rsidP="003B2D0F">
      <w:pPr>
        <w:rPr>
          <w:rFonts w:ascii="Century Gothic" w:hAnsi="Century Gothic"/>
          <w:sz w:val="28"/>
          <w:szCs w:val="28"/>
        </w:rPr>
      </w:pPr>
      <w:r w:rsidRPr="000A24A0">
        <w:rPr>
          <w:rFonts w:ascii="Century Gothic" w:hAnsi="Century Gothic"/>
          <w:noProof/>
          <w:sz w:val="28"/>
          <w:szCs w:val="28"/>
          <w:lang w:val="en-US"/>
        </w:rPr>
        <w:drawing>
          <wp:inline distT="0" distB="0" distL="0" distR="0" wp14:anchorId="4DCC5CC6" wp14:editId="0C46B8C4">
            <wp:extent cx="3028488" cy="1315539"/>
            <wp:effectExtent l="0" t="0" r="0" b="5715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629" cy="13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4DA7" w:rsidRPr="003B2D0F" w:rsidSect="00D5738E">
      <w:pgSz w:w="12240" w:h="15840"/>
      <w:pgMar w:top="426" w:right="758" w:bottom="709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D383D6" w14:textId="77777777" w:rsidR="004D11B5" w:rsidRDefault="004D11B5" w:rsidP="00A37431">
      <w:pPr>
        <w:spacing w:after="0" w:line="240" w:lineRule="auto"/>
      </w:pPr>
      <w:r>
        <w:separator/>
      </w:r>
    </w:p>
  </w:endnote>
  <w:endnote w:type="continuationSeparator" w:id="0">
    <w:p w14:paraId="70E8C241" w14:textId="77777777" w:rsidR="004D11B5" w:rsidRDefault="004D11B5" w:rsidP="00A37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27027" w14:textId="77777777" w:rsidR="004D11B5" w:rsidRDefault="004D11B5" w:rsidP="00A37431">
      <w:pPr>
        <w:spacing w:after="0" w:line="240" w:lineRule="auto"/>
      </w:pPr>
      <w:r>
        <w:separator/>
      </w:r>
    </w:p>
  </w:footnote>
  <w:footnote w:type="continuationSeparator" w:id="0">
    <w:p w14:paraId="130CA917" w14:textId="77777777" w:rsidR="004D11B5" w:rsidRDefault="004D11B5" w:rsidP="00A374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2D2115"/>
    <w:multiLevelType w:val="hybridMultilevel"/>
    <w:tmpl w:val="C39A8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C05"/>
    <w:rsid w:val="00004601"/>
    <w:rsid w:val="000173E0"/>
    <w:rsid w:val="000208BA"/>
    <w:rsid w:val="000241A7"/>
    <w:rsid w:val="000650EE"/>
    <w:rsid w:val="000A24A0"/>
    <w:rsid w:val="000A5479"/>
    <w:rsid w:val="0015167D"/>
    <w:rsid w:val="001629CA"/>
    <w:rsid w:val="0016390E"/>
    <w:rsid w:val="001743D0"/>
    <w:rsid w:val="001A4DA7"/>
    <w:rsid w:val="001D6385"/>
    <w:rsid w:val="002875F9"/>
    <w:rsid w:val="00302715"/>
    <w:rsid w:val="003A2FB7"/>
    <w:rsid w:val="003B2D0F"/>
    <w:rsid w:val="00423746"/>
    <w:rsid w:val="004503EB"/>
    <w:rsid w:val="004622AD"/>
    <w:rsid w:val="00486EAA"/>
    <w:rsid w:val="004A6C05"/>
    <w:rsid w:val="004D11B5"/>
    <w:rsid w:val="00527CDC"/>
    <w:rsid w:val="00556603"/>
    <w:rsid w:val="00581BDB"/>
    <w:rsid w:val="005858A4"/>
    <w:rsid w:val="005F7BE1"/>
    <w:rsid w:val="00633FA6"/>
    <w:rsid w:val="006642C2"/>
    <w:rsid w:val="006B2237"/>
    <w:rsid w:val="00721104"/>
    <w:rsid w:val="007308AB"/>
    <w:rsid w:val="00736CE6"/>
    <w:rsid w:val="00776F8A"/>
    <w:rsid w:val="007B7420"/>
    <w:rsid w:val="007C4685"/>
    <w:rsid w:val="00810523"/>
    <w:rsid w:val="00810835"/>
    <w:rsid w:val="00831076"/>
    <w:rsid w:val="00887F28"/>
    <w:rsid w:val="008B2756"/>
    <w:rsid w:val="00935C08"/>
    <w:rsid w:val="009F7EF8"/>
    <w:rsid w:val="00A37431"/>
    <w:rsid w:val="00A466B7"/>
    <w:rsid w:val="00A54CC5"/>
    <w:rsid w:val="00AD2CC0"/>
    <w:rsid w:val="00AF7198"/>
    <w:rsid w:val="00B47F85"/>
    <w:rsid w:val="00B81F7E"/>
    <w:rsid w:val="00C16723"/>
    <w:rsid w:val="00C42255"/>
    <w:rsid w:val="00C736FA"/>
    <w:rsid w:val="00CB7A03"/>
    <w:rsid w:val="00CE432A"/>
    <w:rsid w:val="00CF0716"/>
    <w:rsid w:val="00D5738E"/>
    <w:rsid w:val="00D9667E"/>
    <w:rsid w:val="00DB3CE7"/>
    <w:rsid w:val="00DC185B"/>
    <w:rsid w:val="00DF6228"/>
    <w:rsid w:val="00DF6E24"/>
    <w:rsid w:val="00E024C5"/>
    <w:rsid w:val="00E20147"/>
    <w:rsid w:val="00E6572B"/>
    <w:rsid w:val="00EC0497"/>
    <w:rsid w:val="00EC4360"/>
    <w:rsid w:val="00F00D13"/>
    <w:rsid w:val="00F409EF"/>
    <w:rsid w:val="00F51A63"/>
    <w:rsid w:val="00FD2729"/>
    <w:rsid w:val="00FE0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D3A8EF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0173E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74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7431"/>
  </w:style>
  <w:style w:type="paragraph" w:styleId="Footer">
    <w:name w:val="footer"/>
    <w:basedOn w:val="Normal"/>
    <w:link w:val="FooterChar"/>
    <w:uiPriority w:val="99"/>
    <w:unhideWhenUsed/>
    <w:rsid w:val="00A374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7431"/>
  </w:style>
  <w:style w:type="character" w:styleId="PlaceholderText">
    <w:name w:val="Placeholder Text"/>
    <w:basedOn w:val="DefaultParagraphFont"/>
    <w:uiPriority w:val="99"/>
    <w:semiHidden/>
    <w:rsid w:val="00A37431"/>
    <w:rPr>
      <w:color w:val="808080"/>
    </w:rPr>
  </w:style>
  <w:style w:type="paragraph" w:styleId="ListParagraph">
    <w:name w:val="List Paragraph"/>
    <w:basedOn w:val="Normal"/>
    <w:uiPriority w:val="34"/>
    <w:qFormat/>
    <w:rsid w:val="000241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42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2C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0271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02715"/>
    <w:pPr>
      <w:spacing w:before="2" w:after="2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302715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0173E0"/>
    <w:rPr>
      <w:rFonts w:ascii="Times New Roman" w:eastAsia="Times New Roman" w:hAnsi="Times New Roman" w:cs="Times New Roman"/>
      <w:b/>
      <w:bCs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0173E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74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7431"/>
  </w:style>
  <w:style w:type="paragraph" w:styleId="Footer">
    <w:name w:val="footer"/>
    <w:basedOn w:val="Normal"/>
    <w:link w:val="FooterChar"/>
    <w:uiPriority w:val="99"/>
    <w:unhideWhenUsed/>
    <w:rsid w:val="00A374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7431"/>
  </w:style>
  <w:style w:type="character" w:styleId="PlaceholderText">
    <w:name w:val="Placeholder Text"/>
    <w:basedOn w:val="DefaultParagraphFont"/>
    <w:uiPriority w:val="99"/>
    <w:semiHidden/>
    <w:rsid w:val="00A37431"/>
    <w:rPr>
      <w:color w:val="808080"/>
    </w:rPr>
  </w:style>
  <w:style w:type="paragraph" w:styleId="ListParagraph">
    <w:name w:val="List Paragraph"/>
    <w:basedOn w:val="Normal"/>
    <w:uiPriority w:val="34"/>
    <w:qFormat/>
    <w:rsid w:val="000241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42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2C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0271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02715"/>
    <w:pPr>
      <w:spacing w:before="2" w:after="2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302715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0173E0"/>
    <w:rPr>
      <w:rFonts w:ascii="Times New Roman" w:eastAsia="Times New Roman" w:hAnsi="Times New Roman" w:cs="Times New Roman"/>
      <w:b/>
      <w:bCs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90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cathy.schroeder@nosm.ca" TargetMode="External"/><Relationship Id="rId14" Type="http://schemas.openxmlformats.org/officeDocument/2006/relationships/hyperlink" Target="mailto:laura.csontos@nosm.ca" TargetMode="External"/><Relationship Id="rId15" Type="http://schemas.openxmlformats.org/officeDocument/2006/relationships/hyperlink" Target="mailto:sherry.mongeau@nosm.ca" TargetMode="External"/><Relationship Id="rId16" Type="http://schemas.openxmlformats.org/officeDocument/2006/relationships/hyperlink" Target="http://www.nosm.ca/education/learner_affairs/default.aspx?id=21813" TargetMode="External"/><Relationship Id="rId17" Type="http://schemas.openxmlformats.org/officeDocument/2006/relationships/hyperlink" Target="https://www.lakeheadu.ca/current-students/student-health-and-counselling-centre" TargetMode="External"/><Relationship Id="rId18" Type="http://schemas.openxmlformats.org/officeDocument/2006/relationships/hyperlink" Target="https://laurentian.ca/counselling-support" TargetMode="External"/><Relationship Id="rId19" Type="http://schemas.openxmlformats.org/officeDocument/2006/relationships/hyperlink" Target="https://laurentian.ca/health-wellness" TargetMode="External"/><Relationship Id="rId50" Type="http://schemas.openxmlformats.org/officeDocument/2006/relationships/image" Target="media/image4.png"/><Relationship Id="rId51" Type="http://schemas.openxmlformats.org/officeDocument/2006/relationships/hyperlink" Target="mailto:cathy.schroeder@nosm.ca" TargetMode="External"/><Relationship Id="rId52" Type="http://schemas.openxmlformats.org/officeDocument/2006/relationships/hyperlink" Target="mailto:laura.csontos@nosm.ca" TargetMode="External"/><Relationship Id="rId53" Type="http://schemas.openxmlformats.org/officeDocument/2006/relationships/hyperlink" Target="mailto:sherry.mongeau@nosm.ca" TargetMode="External"/><Relationship Id="rId54" Type="http://schemas.openxmlformats.org/officeDocument/2006/relationships/hyperlink" Target="mailto:cathy.schroeder@nosm.ca" TargetMode="External"/><Relationship Id="rId55" Type="http://schemas.openxmlformats.org/officeDocument/2006/relationships/hyperlink" Target="mailto:laura.csontos@nosm.ca" TargetMode="External"/><Relationship Id="rId56" Type="http://schemas.openxmlformats.org/officeDocument/2006/relationships/hyperlink" Target="mailto:sherry.mongeau@nosm.ca" TargetMode="External"/><Relationship Id="rId57" Type="http://schemas.openxmlformats.org/officeDocument/2006/relationships/image" Target="media/image5.png"/><Relationship Id="rId58" Type="http://schemas.openxmlformats.org/officeDocument/2006/relationships/fontTable" Target="fontTable.xml"/><Relationship Id="rId59" Type="http://schemas.openxmlformats.org/officeDocument/2006/relationships/theme" Target="theme/theme1.xml"/><Relationship Id="rId40" Type="http://schemas.openxmlformats.org/officeDocument/2006/relationships/hyperlink" Target="http://www.mentalhealthhelpline.ca" TargetMode="External"/><Relationship Id="rId41" Type="http://schemas.openxmlformats.org/officeDocument/2006/relationships/hyperlink" Target="http://www.nosm.ca/indigenous/" TargetMode="External"/><Relationship Id="rId42" Type="http://schemas.openxmlformats.org/officeDocument/2006/relationships/hyperlink" Target="https://www.lakeheadu.ca/current-students/student-health-and-counselling-centre/services-offered/medical-health-services" TargetMode="External"/><Relationship Id="rId43" Type="http://schemas.openxmlformats.org/officeDocument/2006/relationships/hyperlink" Target="https://laurentian.ca/health-wellness" TargetMode="External"/><Relationship Id="rId44" Type="http://schemas.openxmlformats.org/officeDocument/2006/relationships/hyperlink" Target="http://www.thunderwolves.ca/campus-rec/" TargetMode="External"/><Relationship Id="rId45" Type="http://schemas.openxmlformats.org/officeDocument/2006/relationships/hyperlink" Target="http://www.recreation.laurentian.ca" TargetMode="External"/><Relationship Id="rId46" Type="http://schemas.openxmlformats.org/officeDocument/2006/relationships/hyperlink" Target="https://www.lakeheadu.ca/current-students/student-health-and-counselling-centre/services-offered/medical-health-services" TargetMode="External"/><Relationship Id="rId47" Type="http://schemas.openxmlformats.org/officeDocument/2006/relationships/hyperlink" Target="https://laurentian.ca/health-wellness" TargetMode="External"/><Relationship Id="rId48" Type="http://schemas.openxmlformats.org/officeDocument/2006/relationships/hyperlink" Target="http://www.thunderwolves.ca/campus-rec/" TargetMode="External"/><Relationship Id="rId49" Type="http://schemas.openxmlformats.org/officeDocument/2006/relationships/hyperlink" Target="http://www.recreation.laurentian.ca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mailto:jshack@nosm.ca" TargetMode="External"/><Relationship Id="rId30" Type="http://schemas.openxmlformats.org/officeDocument/2006/relationships/hyperlink" Target="http://nosm.ca" TargetMode="External"/><Relationship Id="rId31" Type="http://schemas.openxmlformats.org/officeDocument/2006/relationships/image" Target="media/image2.png"/><Relationship Id="rId32" Type="http://schemas.openxmlformats.org/officeDocument/2006/relationships/hyperlink" Target="http://nosm.ca" TargetMode="External"/><Relationship Id="rId33" Type="http://schemas.openxmlformats.org/officeDocument/2006/relationships/image" Target="media/image3.png"/><Relationship Id="rId34" Type="http://schemas.openxmlformats.org/officeDocument/2006/relationships/hyperlink" Target="http://www.workhealthlife.com" TargetMode="External"/><Relationship Id="rId35" Type="http://schemas.openxmlformats.org/officeDocument/2006/relationships/hyperlink" Target="http://www.php.oma.org" TargetMode="External"/><Relationship Id="rId36" Type="http://schemas.openxmlformats.org/officeDocument/2006/relationships/hyperlink" Target="http://www.mentalhealthhelpline.ca" TargetMode="External"/><Relationship Id="rId37" Type="http://schemas.openxmlformats.org/officeDocument/2006/relationships/hyperlink" Target="http://www.nosm.ca/indigenous/" TargetMode="External"/><Relationship Id="rId38" Type="http://schemas.openxmlformats.org/officeDocument/2006/relationships/hyperlink" Target="http://www.workhealthlife.com" TargetMode="External"/><Relationship Id="rId39" Type="http://schemas.openxmlformats.org/officeDocument/2006/relationships/hyperlink" Target="http://www.php.oma.org" TargetMode="External"/><Relationship Id="rId20" Type="http://schemas.openxmlformats.org/officeDocument/2006/relationships/hyperlink" Target="http://www.laurentian.ca/health-wellness" TargetMode="External"/><Relationship Id="rId21" Type="http://schemas.openxmlformats.org/officeDocument/2006/relationships/hyperlink" Target="mailto:cathy.schroeder@nosm.ca" TargetMode="External"/><Relationship Id="rId22" Type="http://schemas.openxmlformats.org/officeDocument/2006/relationships/hyperlink" Target="mailto:laura.csontos@nosm.ca" TargetMode="External"/><Relationship Id="rId23" Type="http://schemas.openxmlformats.org/officeDocument/2006/relationships/hyperlink" Target="mailto:sherry.mongeau@nosm.ca" TargetMode="External"/><Relationship Id="rId24" Type="http://schemas.openxmlformats.org/officeDocument/2006/relationships/hyperlink" Target="http://www.nosm.ca/education/learner_affairs/default.aspx?id=21813" TargetMode="External"/><Relationship Id="rId25" Type="http://schemas.openxmlformats.org/officeDocument/2006/relationships/hyperlink" Target="https://www.lakeheadu.ca/current-students/student-health-and-counselling-centre" TargetMode="External"/><Relationship Id="rId26" Type="http://schemas.openxmlformats.org/officeDocument/2006/relationships/hyperlink" Target="https://laurentian.ca/counselling-support" TargetMode="External"/><Relationship Id="rId27" Type="http://schemas.openxmlformats.org/officeDocument/2006/relationships/hyperlink" Target="https://laurentian.ca/health-wellness" TargetMode="External"/><Relationship Id="rId28" Type="http://schemas.openxmlformats.org/officeDocument/2006/relationships/hyperlink" Target="http://www.laurentian.ca/health-wellness" TargetMode="External"/><Relationship Id="rId29" Type="http://schemas.openxmlformats.org/officeDocument/2006/relationships/image" Target="media/image1.png"/><Relationship Id="rId10" Type="http://schemas.openxmlformats.org/officeDocument/2006/relationships/hyperlink" Target="mailto:learneraffairs@nosm.ca" TargetMode="External"/><Relationship Id="rId11" Type="http://schemas.openxmlformats.org/officeDocument/2006/relationships/hyperlink" Target="mailto:jshack@nosm.ca" TargetMode="External"/><Relationship Id="rId12" Type="http://schemas.openxmlformats.org/officeDocument/2006/relationships/hyperlink" Target="mailto:learneraffairs@nosm.ca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MPBastrash:Library:Containers:com.apple.mail:Data:Library:Mail%20Downloads:5F050264-9B73-4FAB-B912-3930F39DC784:Wellness%20database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A3EAD-C0A4-A44C-91F3-F24D2A4E4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Wellness database template.dotx</Template>
  <TotalTime>16</TotalTime>
  <Pages>3</Pages>
  <Words>6</Words>
  <Characters>36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University of Ottawa</vt:lpstr>
    </vt:vector>
  </TitlesOfParts>
  <Company/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University of Ottawa</dc:title>
  <dc:subject/>
  <dc:creator>Marie-Pier Bastrash</dc:creator>
  <cp:keywords/>
  <dc:description/>
  <cp:lastModifiedBy>Olivia Christie</cp:lastModifiedBy>
  <cp:revision>5</cp:revision>
  <cp:lastPrinted>2015-04-15T14:19:00Z</cp:lastPrinted>
  <dcterms:created xsi:type="dcterms:W3CDTF">2017-10-07T16:46:00Z</dcterms:created>
  <dcterms:modified xsi:type="dcterms:W3CDTF">2017-10-07T17:02:00Z</dcterms:modified>
</cp:coreProperties>
</file>